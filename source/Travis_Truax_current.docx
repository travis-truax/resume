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148B8" w14:textId="77777777" w:rsidR="002603F9" w:rsidRDefault="003E2035">
      <w:pPr>
        <w:pStyle w:val="Title"/>
      </w:pPr>
      <w:r>
        <w:t>‍‍</w:t>
      </w:r>
      <w:sdt>
        <w:sdtPr>
          <w:alias w:val="Your Name"/>
          <w:tag w:val=""/>
          <w:id w:val="1246310863"/>
          <w:placeholder>
            <w:docPart w:val="A59B93A1272F4DD6A6B53056DB9B51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D1FCD">
            <w:t>Travis Truax</w:t>
          </w:r>
        </w:sdtContent>
      </w:sdt>
    </w:p>
    <w:p w14:paraId="1BCDBEB2" w14:textId="62D2124F" w:rsidR="00FB3CDF" w:rsidRDefault="00000000" w:rsidP="00454B8E">
      <w:sdt>
        <w:sdtPr>
          <w:alias w:val="Telephone"/>
          <w:tag w:val=""/>
          <w:id w:val="-1416317146"/>
          <w:placeholder>
            <w:docPart w:val="F78E6B5E5F2D4C8BA5F27F3140C769A6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5D1FCD">
            <w:t>503-298-8183</w:t>
          </w:r>
        </w:sdtContent>
      </w:sdt>
      <w:r w:rsidR="00B928CA">
        <w:t xml:space="preserve"> </w:t>
      </w:r>
      <w:r w:rsidR="003E2035">
        <w:t> </w:t>
      </w:r>
      <w:r w:rsidR="00B928CA">
        <w:t xml:space="preserve">| </w:t>
      </w:r>
      <w:r w:rsidR="003E2035">
        <w:t> </w:t>
      </w:r>
      <w:sdt>
        <w:sdtPr>
          <w:alias w:val="Email"/>
          <w:tag w:val=""/>
          <w:id w:val="-391963670"/>
          <w:placeholder>
            <w:docPart w:val="61B4264AF04942A6844FA7EB37E05549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5D1FCD">
            <w:t>TravisTruax96@gmail.com</w:t>
          </w:r>
        </w:sdtContent>
      </w:sdt>
      <w:r w:rsidR="00B928CA">
        <w:t xml:space="preserve"> </w:t>
      </w:r>
      <w:r w:rsidR="00137F60">
        <w:t xml:space="preserve"> </w:t>
      </w:r>
      <w:r w:rsidR="00B928CA">
        <w:t xml:space="preserve">| </w:t>
      </w:r>
      <w:r w:rsidR="00137F60" w:rsidRPr="00137F60">
        <w:t xml:space="preserve"> linkedin.com/in/</w:t>
      </w:r>
      <w:proofErr w:type="spellStart"/>
      <w:r w:rsidR="00137F60" w:rsidRPr="00137F60">
        <w:t>travis-truax</w:t>
      </w:r>
      <w:proofErr w:type="spellEnd"/>
      <w:r w:rsidR="00137F60" w:rsidRPr="00137F60">
        <w:t>/</w:t>
      </w:r>
    </w:p>
    <w:p w14:paraId="54B61A2B" w14:textId="7D3CAD35" w:rsidR="002603F9" w:rsidRDefault="000820CE" w:rsidP="007E6653">
      <w:pPr>
        <w:pStyle w:val="SectionHeading"/>
        <w:spacing w:before="160"/>
      </w:pPr>
      <w:r>
        <w:t>Technical Skills</w:t>
      </w:r>
    </w:p>
    <w:sdt>
      <w:sdtPr>
        <w:rPr>
          <w:b w:val="0"/>
          <w:bCs w:val="0"/>
          <w:caps w:val="0"/>
          <w:color w:val="404040" w:themeColor="text1" w:themeTint="BF"/>
        </w:rPr>
        <w:id w:val="-1106653387"/>
      </w:sdtPr>
      <w:sdtContent>
        <w:sdt>
          <w:sdtPr>
            <w:rPr>
              <w:b w:val="0"/>
              <w:bCs w:val="0"/>
              <w:caps w:val="0"/>
              <w:color w:val="404040" w:themeColor="text1" w:themeTint="BF"/>
            </w:rPr>
            <w:id w:val="-514004892"/>
          </w:sdtPr>
          <w:sdtContent>
            <w:bookmarkStart w:id="0" w:name="_Hlk498541804" w:displacedByCustomXml="next"/>
            <w:sdt>
              <w:sdtPr>
                <w:rPr>
                  <w:b w:val="0"/>
                  <w:bCs w:val="0"/>
                  <w:caps w:val="0"/>
                  <w:color w:val="404040" w:themeColor="text1" w:themeTint="BF"/>
                </w:rPr>
                <w:id w:val="719482812"/>
              </w:sdtPr>
              <w:sdtContent>
                <w:sdt>
                  <w:sdtPr>
                    <w:rPr>
                      <w:b w:val="0"/>
                      <w:bCs w:val="0"/>
                      <w:caps w:val="0"/>
                      <w:color w:val="404040" w:themeColor="text1" w:themeTint="BF"/>
                    </w:rPr>
                    <w:id w:val="-115613366"/>
                  </w:sdtPr>
                  <w:sdtContent>
                    <w:sdt>
                      <w:sdtPr>
                        <w:rPr>
                          <w:b w:val="0"/>
                          <w:bCs w:val="0"/>
                          <w:caps w:val="0"/>
                          <w:color w:val="404040" w:themeColor="text1" w:themeTint="BF"/>
                        </w:rPr>
                        <w:id w:val="1007330386"/>
                      </w:sdtPr>
                      <w:sdtContent>
                        <w:p w14:paraId="6A8FD8B6" w14:textId="5FBA568D" w:rsidR="007E6653" w:rsidRDefault="007E6653" w:rsidP="007E6653">
                          <w:pPr>
                            <w:pStyle w:val="Subsection"/>
                            <w:spacing w:before="100"/>
                          </w:pPr>
                          <w:r>
                            <w:t>Concrete Skills</w:t>
                          </w:r>
                        </w:p>
                        <w:bookmarkEnd w:id="0"/>
                        <w:p w14:paraId="7AF5F189" w14:textId="182969E6" w:rsidR="00DA11D1" w:rsidRDefault="00DA11D1" w:rsidP="00DA11D1">
                          <w:pPr>
                            <w:pStyle w:val="ListBullet"/>
                            <w:spacing w:after="0"/>
                          </w:pPr>
                          <w:r>
                            <w:t>Programming languages</w:t>
                          </w:r>
                          <w:r>
                            <w:tab/>
                          </w:r>
                          <w:r>
                            <w:sym w:font="Wingdings" w:char="F0E0"/>
                          </w:r>
                          <w:r>
                            <w:t xml:space="preserve"> </w:t>
                          </w:r>
                          <w:r w:rsidR="00C0616F">
                            <w:t>Python</w:t>
                          </w:r>
                          <w:r>
                            <w:t xml:space="preserve">, </w:t>
                          </w:r>
                          <w:r w:rsidR="00C0616F">
                            <w:t>Terraform, Java</w:t>
                          </w:r>
                          <w:r>
                            <w:t>, C++,</w:t>
                          </w:r>
                          <w:r w:rsidR="00340181">
                            <w:t xml:space="preserve"> C, </w:t>
                          </w:r>
                          <w:r w:rsidR="002C440D">
                            <w:t>PowerShell</w:t>
                          </w:r>
                          <w:r w:rsidR="00340181">
                            <w:t>, TCL,</w:t>
                          </w:r>
                          <w:r>
                            <w:t xml:space="preserve"> Assembly (AVR on ATMega328p</w:t>
                          </w:r>
                          <w:r w:rsidR="00340181">
                            <w:t>)</w:t>
                          </w:r>
                        </w:p>
                        <w:p w14:paraId="4F77C965" w14:textId="1FD04473" w:rsidR="00D03A9D" w:rsidRDefault="00D03A9D" w:rsidP="00DA11D1">
                          <w:pPr>
                            <w:pStyle w:val="ListBullet"/>
                            <w:spacing w:after="0"/>
                          </w:pPr>
                          <w:r>
                            <w:t>Cloud Computing</w:t>
                          </w:r>
                          <w:r>
                            <w:tab/>
                          </w:r>
                          <w:r>
                            <w:sym w:font="Wingdings" w:char="F0E0"/>
                          </w:r>
                          <w:r w:rsidR="00D0765A">
                            <w:t xml:space="preserve"> AWS microservice resources: Lambda, API Gateway, S3, </w:t>
                          </w:r>
                          <w:proofErr w:type="gramStart"/>
                          <w:r w:rsidR="00D0765A">
                            <w:t>DynamoDB,  EC</w:t>
                          </w:r>
                          <w:proofErr w:type="gramEnd"/>
                          <w:r w:rsidR="00D0765A">
                            <w:t>2</w:t>
                          </w:r>
                          <w:r w:rsidR="00340181">
                            <w:t xml:space="preserve">, </w:t>
                          </w:r>
                          <w:proofErr w:type="spellStart"/>
                          <w:r w:rsidR="00340181">
                            <w:t>ElastiCache</w:t>
                          </w:r>
                          <w:proofErr w:type="spellEnd"/>
                          <w:r w:rsidR="00340181">
                            <w:t xml:space="preserve">, </w:t>
                          </w:r>
                        </w:p>
                        <w:p w14:paraId="13DEBF47" w14:textId="7D9DBD47" w:rsidR="002358BA" w:rsidRDefault="002358BA" w:rsidP="00DA11D1">
                          <w:pPr>
                            <w:pStyle w:val="ListBullet"/>
                            <w:spacing w:after="0"/>
                          </w:pPr>
                          <w:r>
                            <w:t>Log Analysis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sym w:font="Wingdings" w:char="F0E0"/>
                          </w:r>
                          <w:r>
                            <w:t xml:space="preserve"> CloudWatch Query Language, Splunk Query </w:t>
                          </w:r>
                          <w:proofErr w:type="gramStart"/>
                          <w:r>
                            <w:t>Language</w:t>
                          </w:r>
                          <w:proofErr w:type="gramEnd"/>
                          <w:r>
                            <w:t xml:space="preserve"> and dashboard builder</w:t>
                          </w:r>
                        </w:p>
                        <w:p w14:paraId="1E91223A" w14:textId="7EFDFC48" w:rsidR="004E4E59" w:rsidRDefault="00D51FA0" w:rsidP="008662E1">
                          <w:pPr>
                            <w:pStyle w:val="ListBullet"/>
                            <w:tabs>
                              <w:tab w:val="clear" w:pos="144"/>
                            </w:tabs>
                            <w:spacing w:after="0"/>
                          </w:pPr>
                          <w:r>
                            <w:t>Server administratio</w:t>
                          </w:r>
                          <w:r w:rsidR="007B5270">
                            <w:t>n</w:t>
                          </w:r>
                          <w:r w:rsidR="00BC6C8D">
                            <w:tab/>
                          </w:r>
                          <w:r w:rsidR="007B5270">
                            <w:sym w:font="Wingdings" w:char="F0E0"/>
                          </w:r>
                          <w:r w:rsidR="007B5270">
                            <w:t xml:space="preserve"> Ubuntu server, Windows Server 2012, </w:t>
                          </w:r>
                          <w:r w:rsidR="00BB3952">
                            <w:t xml:space="preserve">Active Directory, </w:t>
                          </w:r>
                          <w:proofErr w:type="spellStart"/>
                          <w:r w:rsidR="007B5270">
                            <w:t>FreeNAS</w:t>
                          </w:r>
                          <w:proofErr w:type="spellEnd"/>
                          <w:r w:rsidR="008B6368">
                            <w:t xml:space="preserve">, </w:t>
                          </w:r>
                          <w:r w:rsidR="006E0C2F">
                            <w:t>advanced</w:t>
                          </w:r>
                          <w:r w:rsidR="00BF75EF">
                            <w:t xml:space="preserve"> </w:t>
                          </w:r>
                          <w:r w:rsidR="008B6368">
                            <w:t>CLI</w:t>
                          </w:r>
                          <w:r w:rsidR="00BF75EF">
                            <w:t xml:space="preserve"> functions</w:t>
                          </w:r>
                        </w:p>
                        <w:p w14:paraId="6CE4E6E3" w14:textId="574813CB" w:rsidR="002358BA" w:rsidRDefault="002358BA" w:rsidP="002358BA">
                          <w:pPr>
                            <w:pStyle w:val="ListBullet"/>
                            <w:spacing w:after="0"/>
                          </w:pPr>
                          <w:r>
                            <w:t xml:space="preserve">Network administration </w:t>
                          </w:r>
                          <w:r>
                            <w:tab/>
                          </w:r>
                          <w:r>
                            <w:sym w:font="Wingdings" w:char="F0E0"/>
                          </w:r>
                          <w:r>
                            <w:t xml:space="preserve"> 48 port layer-2 switch, layer-3 router configuration, experience in </w:t>
                          </w:r>
                          <w:proofErr w:type="spellStart"/>
                          <w:r>
                            <w:t>CiscoIOS</w:t>
                          </w:r>
                          <w:proofErr w:type="spellEnd"/>
                        </w:p>
                        <w:p w14:paraId="42DB3BC8" w14:textId="378B0FAB" w:rsidR="00AE78C5" w:rsidRDefault="00AE78C5" w:rsidP="008662E1">
                          <w:pPr>
                            <w:pStyle w:val="ListBullet"/>
                            <w:tabs>
                              <w:tab w:val="clear" w:pos="144"/>
                            </w:tabs>
                            <w:spacing w:after="0"/>
                          </w:pPr>
                          <w:r>
                            <w:t>Virtualization</w:t>
                          </w:r>
                          <w:r w:rsidR="009F3C6C">
                            <w:tab/>
                          </w:r>
                          <w:r w:rsidR="009F3C6C">
                            <w:tab/>
                          </w:r>
                          <w:r w:rsidR="009F3C6C">
                            <w:sym w:font="Wingdings" w:char="F0E0"/>
                          </w:r>
                          <w:r w:rsidR="009F3C6C">
                            <w:t xml:space="preserve"> VirtualBox, VMWare </w:t>
                          </w:r>
                          <w:proofErr w:type="spellStart"/>
                          <w:r w:rsidR="009F3C6C">
                            <w:t>ESXi</w:t>
                          </w:r>
                          <w:proofErr w:type="spellEnd"/>
                          <w:r w:rsidR="008C6E52">
                            <w:t>, Docker</w:t>
                          </w:r>
                        </w:p>
                        <w:p w14:paraId="6558943D" w14:textId="0D69683A" w:rsidR="002358BA" w:rsidRDefault="002358BA" w:rsidP="002358BA">
                          <w:pPr>
                            <w:pStyle w:val="ListBullet"/>
                            <w:spacing w:after="0"/>
                          </w:pPr>
                          <w:r>
                            <w:t xml:space="preserve">Network cabling </w:t>
                          </w:r>
                          <w:r>
                            <w:tab/>
                          </w:r>
                          <w:r>
                            <w:sym w:font="Wingdings" w:char="F0E0"/>
                          </w:r>
                          <w:r>
                            <w:t xml:space="preserve"> Ethernet ends, punch down blocks, keystone blocks, fiber termination</w:t>
                          </w:r>
                        </w:p>
                        <w:p w14:paraId="7615FFA5" w14:textId="70419BB7" w:rsidR="004E4E59" w:rsidRDefault="00295972" w:rsidP="004E4E59">
                          <w:pPr>
                            <w:pStyle w:val="Subsection"/>
                            <w:spacing w:before="100"/>
                          </w:pPr>
                          <w:r>
                            <w:t>Soft</w:t>
                          </w:r>
                          <w:r w:rsidR="004E4E59">
                            <w:t xml:space="preserve"> Skills</w:t>
                          </w:r>
                        </w:p>
                        <w:p w14:paraId="5CDE3C6D" w14:textId="50F3B869" w:rsidR="007E6653" w:rsidRDefault="002B5020" w:rsidP="006061CC">
                          <w:pPr>
                            <w:pStyle w:val="ListBullet"/>
                          </w:pPr>
                          <w:r>
                            <w:t>Fast learner, self-starter</w:t>
                          </w:r>
                          <w:r w:rsidR="00295972">
                            <w:t xml:space="preserve">, </w:t>
                          </w:r>
                          <w:r>
                            <w:t xml:space="preserve">good communicator, </w:t>
                          </w:r>
                          <w:r w:rsidR="00564964">
                            <w:t xml:space="preserve">ability to work independently </w:t>
                          </w:r>
                          <w:r w:rsidR="00287D09">
                            <w:t xml:space="preserve">and </w:t>
                          </w:r>
                          <w:r w:rsidR="00564964">
                            <w:t>on a team</w:t>
                          </w:r>
                          <w:r w:rsidR="009F4658">
                            <w:t xml:space="preserve">, </w:t>
                          </w:r>
                          <w:r w:rsidR="00E8238D">
                            <w:t xml:space="preserve">voracious </w:t>
                          </w:r>
                          <w:r w:rsidR="009F4658">
                            <w:t>appetite for knowledge</w:t>
                          </w:r>
                        </w:p>
                      </w:sdtContent>
                    </w:sdt>
                  </w:sdtContent>
                </w:sdt>
              </w:sdtContent>
            </w:sdt>
          </w:sdtContent>
        </w:sdt>
      </w:sdtContent>
    </w:sdt>
    <w:p w14:paraId="77681094" w14:textId="77777777" w:rsidR="00CE6942" w:rsidRDefault="00CE6942" w:rsidP="002B5020">
      <w:pPr>
        <w:pStyle w:val="SectionHeading"/>
        <w:spacing w:before="160"/>
      </w:pPr>
    </w:p>
    <w:p w14:paraId="06B39DAF" w14:textId="1AB6F1D4" w:rsidR="002B5020" w:rsidRDefault="002B5020" w:rsidP="002B5020">
      <w:pPr>
        <w:pStyle w:val="SectionHeading"/>
        <w:spacing w:before="160"/>
      </w:pPr>
      <w:r>
        <w:t>Work Experience</w:t>
      </w:r>
    </w:p>
    <w:p w14:paraId="6E53590F" w14:textId="1AA599E7" w:rsidR="00583C93" w:rsidRDefault="00583C93" w:rsidP="00E11423">
      <w:pPr>
        <w:pStyle w:val="Subsection"/>
        <w:spacing w:before="120"/>
      </w:pPr>
      <w:r w:rsidRPr="00BA402B">
        <w:t>Tech Lead</w:t>
      </w:r>
      <w:r w:rsidR="00F27D11">
        <w:t xml:space="preserve"> - </w:t>
      </w:r>
      <w:proofErr w:type="gramStart"/>
      <w:r w:rsidR="00F27D11">
        <w:t>Interim</w:t>
      </w:r>
      <w:r w:rsidRPr="00BA402B">
        <w:t xml:space="preserve">  |</w:t>
      </w:r>
      <w:proofErr w:type="gramEnd"/>
      <w:r w:rsidRPr="00BA402B">
        <w:t xml:space="preserve">  Nike Inc.  </w:t>
      </w:r>
      <w:proofErr w:type="gramStart"/>
      <w:r w:rsidRPr="00BA402B">
        <w:t xml:space="preserve">|  </w:t>
      </w:r>
      <w:r>
        <w:t>Global</w:t>
      </w:r>
      <w:proofErr w:type="gramEnd"/>
      <w:r>
        <w:t xml:space="preserve"> Trade and Customs</w:t>
      </w:r>
      <w:r>
        <w:tab/>
      </w:r>
      <w:r>
        <w:tab/>
      </w:r>
      <w:r>
        <w:tab/>
      </w:r>
      <w:r>
        <w:tab/>
      </w:r>
      <w:r w:rsidR="00EF593F">
        <w:t>04/</w:t>
      </w:r>
      <w:r>
        <w:t>202</w:t>
      </w:r>
      <w:r w:rsidR="000340AE">
        <w:t>1</w:t>
      </w:r>
      <w:r w:rsidR="000C69CD">
        <w:t xml:space="preserve"> – 08/202</w:t>
      </w:r>
      <w:r w:rsidR="000340AE">
        <w:t>1</w:t>
      </w:r>
    </w:p>
    <w:p w14:paraId="35BC71C4" w14:textId="38402CC0" w:rsidR="00160153" w:rsidRDefault="00B85C87" w:rsidP="000325D0">
      <w:pPr>
        <w:pStyle w:val="ListBullet"/>
        <w:tabs>
          <w:tab w:val="clear" w:pos="144"/>
          <w:tab w:val="num" w:pos="0"/>
        </w:tabs>
      </w:pPr>
      <w:r>
        <w:t xml:space="preserve">Led a team of </w:t>
      </w:r>
      <w:r w:rsidR="007D41B7">
        <w:t>3-4 engineers</w:t>
      </w:r>
      <w:r>
        <w:t xml:space="preserve"> after departure of previous tech lead</w:t>
      </w:r>
    </w:p>
    <w:p w14:paraId="6A0C0245" w14:textId="61CA2A3D" w:rsidR="00B95FBD" w:rsidRDefault="00B95FBD" w:rsidP="000325D0">
      <w:pPr>
        <w:pStyle w:val="ListBullet"/>
        <w:tabs>
          <w:tab w:val="clear" w:pos="144"/>
          <w:tab w:val="num" w:pos="0"/>
        </w:tabs>
      </w:pPr>
      <w:r>
        <w:t>Aligned team on epics/stories during daily standup as well as during quarterly planning</w:t>
      </w:r>
    </w:p>
    <w:p w14:paraId="23C34DF0" w14:textId="12DD988C" w:rsidR="00B95FBD" w:rsidRDefault="00A96110" w:rsidP="000325D0">
      <w:pPr>
        <w:pStyle w:val="ListBullet"/>
        <w:tabs>
          <w:tab w:val="clear" w:pos="144"/>
          <w:tab w:val="num" w:pos="0"/>
        </w:tabs>
      </w:pPr>
      <w:r>
        <w:t xml:space="preserve">Collaborated </w:t>
      </w:r>
      <w:r w:rsidR="00B95FBD">
        <w:t xml:space="preserve">with </w:t>
      </w:r>
      <w:r w:rsidR="00BA402B">
        <w:t xml:space="preserve">project managers to create epics and stories </w:t>
      </w:r>
      <w:r>
        <w:t>to</w:t>
      </w:r>
      <w:r w:rsidR="00BA402B">
        <w:t xml:space="preserve"> m</w:t>
      </w:r>
      <w:r>
        <w:t>e</w:t>
      </w:r>
      <w:r w:rsidR="00BA402B">
        <w:t>et the needs of the business</w:t>
      </w:r>
    </w:p>
    <w:p w14:paraId="5AA6A3BE" w14:textId="33C7EEA9" w:rsidR="00B85C87" w:rsidRDefault="007D41B7" w:rsidP="000325D0">
      <w:pPr>
        <w:pStyle w:val="ListBullet"/>
        <w:tabs>
          <w:tab w:val="clear" w:pos="144"/>
          <w:tab w:val="num" w:pos="0"/>
        </w:tabs>
      </w:pPr>
      <w:r>
        <w:t>Helped conduct</w:t>
      </w:r>
      <w:r w:rsidR="00B85C87">
        <w:t xml:space="preserve"> hiring interviews for new ETW engineers and new Tech Lead</w:t>
      </w:r>
    </w:p>
    <w:p w14:paraId="28201F82" w14:textId="550F04F1" w:rsidR="00B95FBD" w:rsidRDefault="00583C93" w:rsidP="00B95FBD">
      <w:pPr>
        <w:pStyle w:val="Subsection"/>
        <w:spacing w:before="120"/>
      </w:pPr>
      <w:r w:rsidRPr="007D41B7">
        <w:t xml:space="preserve">Software </w:t>
      </w:r>
      <w:proofErr w:type="gramStart"/>
      <w:r w:rsidRPr="007D41B7">
        <w:t>Engineer  |</w:t>
      </w:r>
      <w:proofErr w:type="gramEnd"/>
      <w:r w:rsidRPr="007D41B7">
        <w:t xml:space="preserve">  Nike Inc.  </w:t>
      </w:r>
      <w:proofErr w:type="gramStart"/>
      <w:r w:rsidRPr="007D41B7">
        <w:t xml:space="preserve">|  </w:t>
      </w:r>
      <w:r w:rsidR="00422431">
        <w:t>Global</w:t>
      </w:r>
      <w:proofErr w:type="gramEnd"/>
      <w:r w:rsidR="00422431">
        <w:t xml:space="preserve"> trade and Customs</w:t>
      </w:r>
      <w:r>
        <w:tab/>
      </w:r>
      <w:r>
        <w:tab/>
      </w:r>
      <w:r>
        <w:tab/>
      </w:r>
      <w:r>
        <w:tab/>
      </w:r>
      <w:r w:rsidR="000340AE">
        <w:t>03/</w:t>
      </w:r>
      <w:r>
        <w:t>202</w:t>
      </w:r>
      <w:r w:rsidR="000340AE">
        <w:t>1</w:t>
      </w:r>
      <w:r w:rsidR="004B57A1">
        <w:t xml:space="preserve"> – PRESENT</w:t>
      </w:r>
    </w:p>
    <w:p w14:paraId="0DE7EA1B" w14:textId="19A1CBB5" w:rsidR="00B95FBD" w:rsidRDefault="00B95FBD" w:rsidP="00B95FBD">
      <w:pPr>
        <w:pStyle w:val="ListBullet"/>
        <w:tabs>
          <w:tab w:val="clear" w:pos="144"/>
          <w:tab w:val="num" w:pos="0"/>
        </w:tabs>
      </w:pPr>
      <w:r>
        <w:t>Designed and oversaw implementation of multiple microservice-based systems hosted in AWS</w:t>
      </w:r>
    </w:p>
    <w:p w14:paraId="6F1097C6" w14:textId="33315307" w:rsidR="00B95FBD" w:rsidRDefault="006846EC" w:rsidP="00B95FBD">
      <w:pPr>
        <w:pStyle w:val="ListBullet"/>
        <w:ind w:left="288"/>
      </w:pPr>
      <w:r>
        <w:t>Led development of Lambda state machine for processing high volumes of incoming Purchase Orders</w:t>
      </w:r>
    </w:p>
    <w:p w14:paraId="064B0A9D" w14:textId="06F0F189" w:rsidR="005E0E82" w:rsidRDefault="00252B80" w:rsidP="00B95FBD">
      <w:pPr>
        <w:pStyle w:val="ListBullet"/>
        <w:ind w:left="288"/>
      </w:pPr>
      <w:r>
        <w:t>Extensive work troubleshooting production issue in Lambda-based services</w:t>
      </w:r>
    </w:p>
    <w:p w14:paraId="439D3519" w14:textId="218FFDBD" w:rsidR="002C440D" w:rsidRDefault="002C440D" w:rsidP="002C440D">
      <w:pPr>
        <w:pStyle w:val="Subsection"/>
        <w:spacing w:before="120"/>
      </w:pPr>
      <w:r>
        <w:t xml:space="preserve">Cloud </w:t>
      </w:r>
      <w:proofErr w:type="gramStart"/>
      <w:r>
        <w:t>Engineer  |</w:t>
      </w:r>
      <w:proofErr w:type="gramEnd"/>
      <w:r>
        <w:t xml:space="preserve">  Nike Inc.  </w:t>
      </w:r>
      <w:proofErr w:type="gramStart"/>
      <w:r>
        <w:t>|  Azure</w:t>
      </w:r>
      <w:proofErr w:type="gramEnd"/>
      <w:r>
        <w:t xml:space="preserve"> Engineering</w:t>
      </w:r>
      <w:r>
        <w:tab/>
      </w:r>
      <w:r>
        <w:tab/>
      </w:r>
      <w:r>
        <w:tab/>
      </w:r>
      <w:r>
        <w:tab/>
      </w:r>
      <w:r>
        <w:tab/>
      </w:r>
      <w:r w:rsidR="000340AE">
        <w:t>09/</w:t>
      </w:r>
      <w:r>
        <w:t>2020</w:t>
      </w:r>
      <w:r w:rsidR="004B57A1">
        <w:t xml:space="preserve"> – </w:t>
      </w:r>
      <w:r w:rsidR="000340AE">
        <w:t>03/</w:t>
      </w:r>
      <w:r w:rsidR="004B57A1">
        <w:t>202</w:t>
      </w:r>
      <w:r w:rsidR="000340AE">
        <w:t>1</w:t>
      </w:r>
    </w:p>
    <w:p w14:paraId="00D34225" w14:textId="69173421" w:rsidR="002C440D" w:rsidRDefault="002C440D" w:rsidP="000325D0">
      <w:pPr>
        <w:pStyle w:val="ListBullet"/>
        <w:tabs>
          <w:tab w:val="clear" w:pos="144"/>
          <w:tab w:val="num" w:pos="0"/>
        </w:tabs>
      </w:pPr>
      <w:r>
        <w:t>Worked with PowerShell to query Azure infrastructure</w:t>
      </w:r>
    </w:p>
    <w:p w14:paraId="3A37D72A" w14:textId="0EF44B13" w:rsidR="002358BA" w:rsidRDefault="002358BA" w:rsidP="000325D0">
      <w:pPr>
        <w:pStyle w:val="ListBullet"/>
        <w:tabs>
          <w:tab w:val="clear" w:pos="144"/>
          <w:tab w:val="num" w:pos="0"/>
        </w:tabs>
      </w:pPr>
      <w:r>
        <w:t>Constructed PowerShell runbooks to automatically deploy Azure resources</w:t>
      </w:r>
    </w:p>
    <w:p w14:paraId="5691559C" w14:textId="0EC2FAAB" w:rsidR="002C440D" w:rsidRDefault="002C440D" w:rsidP="000325D0">
      <w:pPr>
        <w:pStyle w:val="ListBullet"/>
        <w:tabs>
          <w:tab w:val="clear" w:pos="144"/>
          <w:tab w:val="num" w:pos="0"/>
        </w:tabs>
      </w:pPr>
      <w:r>
        <w:t>Wrote PowerShell script to audit permissions to Azure resources</w:t>
      </w:r>
    </w:p>
    <w:p w14:paraId="5B5A06A0" w14:textId="151BEF52" w:rsidR="00BE4A9D" w:rsidRDefault="00BE4A9D" w:rsidP="00BE4A9D">
      <w:pPr>
        <w:pStyle w:val="Subsection"/>
        <w:spacing w:before="120"/>
      </w:pPr>
      <w:r>
        <w:t xml:space="preserve">Cyber security </w:t>
      </w:r>
      <w:proofErr w:type="gramStart"/>
      <w:r>
        <w:t>analyst  |</w:t>
      </w:r>
      <w:proofErr w:type="gramEnd"/>
      <w:r>
        <w:t xml:space="preserve">  Nike Inc.  </w:t>
      </w:r>
      <w:proofErr w:type="gramStart"/>
      <w:r>
        <w:t xml:space="preserve">|  </w:t>
      </w:r>
      <w:r w:rsidR="00194296">
        <w:t>Nike</w:t>
      </w:r>
      <w:proofErr w:type="gramEnd"/>
      <w:r w:rsidR="00194296">
        <w:t xml:space="preserve"> Cyber Defense Center</w:t>
      </w:r>
      <w:r>
        <w:tab/>
      </w:r>
      <w:r>
        <w:tab/>
      </w:r>
      <w:r>
        <w:tab/>
      </w:r>
      <w:r w:rsidR="00422431">
        <w:t>03/</w:t>
      </w:r>
      <w:r>
        <w:t>2020</w:t>
      </w:r>
      <w:r w:rsidR="00422431">
        <w:t xml:space="preserve"> – 09/2020</w:t>
      </w:r>
    </w:p>
    <w:p w14:paraId="0DB2C941" w14:textId="35B0BC59" w:rsidR="007A7509" w:rsidRDefault="007A7509" w:rsidP="007A7509">
      <w:pPr>
        <w:pStyle w:val="ListBullet"/>
      </w:pPr>
      <w:r>
        <w:t>Architected and built serverless solution in AWS to automat</w:t>
      </w:r>
      <w:r w:rsidR="00C45481">
        <w:t>e audit of incident</w:t>
      </w:r>
      <w:r>
        <w:t xml:space="preserve"> tickets</w:t>
      </w:r>
    </w:p>
    <w:p w14:paraId="48DAF5C4" w14:textId="7F7D8D52" w:rsidR="007A7509" w:rsidRDefault="007A7509" w:rsidP="007A7509">
      <w:pPr>
        <w:pStyle w:val="ListBullet"/>
      </w:pPr>
      <w:r>
        <w:t xml:space="preserve">Built custom dashboards to enable enhanced </w:t>
      </w:r>
      <w:r w:rsidR="00CE2E89">
        <w:t>security operations metrics</w:t>
      </w:r>
      <w:r>
        <w:t xml:space="preserve"> </w:t>
      </w:r>
      <w:r w:rsidR="00CE2E89">
        <w:t>and reporting</w:t>
      </w:r>
    </w:p>
    <w:p w14:paraId="189A616C" w14:textId="7E39E27D" w:rsidR="00454B8E" w:rsidRDefault="00454B8E" w:rsidP="00BE4A9D">
      <w:pPr>
        <w:pStyle w:val="ListBullet"/>
      </w:pPr>
      <w:r>
        <w:t>Led development o</w:t>
      </w:r>
      <w:r w:rsidR="001461B0">
        <w:t>f</w:t>
      </w:r>
      <w:r>
        <w:t xml:space="preserve"> </w:t>
      </w:r>
      <w:r w:rsidR="00375975">
        <w:t>two</w:t>
      </w:r>
      <w:r>
        <w:t xml:space="preserve"> detections </w:t>
      </w:r>
      <w:r w:rsidR="00375975">
        <w:t>focused</w:t>
      </w:r>
      <w:r>
        <w:t xml:space="preserve"> </w:t>
      </w:r>
      <w:r w:rsidR="00375975">
        <w:t>on</w:t>
      </w:r>
      <w:r>
        <w:t xml:space="preserve"> </w:t>
      </w:r>
      <w:r w:rsidR="001461B0">
        <w:t xml:space="preserve">different types of </w:t>
      </w:r>
      <w:r>
        <w:t>Kerberos abuse</w:t>
      </w:r>
      <w:r w:rsidR="001461B0">
        <w:t xml:space="preserve"> on company resources</w:t>
      </w:r>
    </w:p>
    <w:p w14:paraId="416E730D" w14:textId="04999A44" w:rsidR="001461B0" w:rsidRDefault="001461B0" w:rsidP="001461B0">
      <w:pPr>
        <w:pStyle w:val="ListBullet"/>
        <w:tabs>
          <w:tab w:val="clear" w:pos="144"/>
          <w:tab w:val="num" w:pos="288"/>
        </w:tabs>
        <w:ind w:left="288"/>
      </w:pPr>
      <w:r>
        <w:t xml:space="preserve">Built and tuned two dashboards to identify and track </w:t>
      </w:r>
      <w:r w:rsidR="008C6E52">
        <w:t xml:space="preserve">malicious </w:t>
      </w:r>
      <w:r>
        <w:t>Kerberos</w:t>
      </w:r>
      <w:r w:rsidR="008C6E52">
        <w:t>-related activity</w:t>
      </w:r>
    </w:p>
    <w:p w14:paraId="7848CAB4" w14:textId="3A770AD6" w:rsidR="00340181" w:rsidRDefault="00340181" w:rsidP="001461B0">
      <w:pPr>
        <w:pStyle w:val="ListBullet"/>
        <w:tabs>
          <w:tab w:val="clear" w:pos="144"/>
          <w:tab w:val="num" w:pos="288"/>
        </w:tabs>
        <w:ind w:left="288"/>
      </w:pPr>
      <w:r>
        <w:t xml:space="preserve">Participated in </w:t>
      </w:r>
      <w:r w:rsidR="008C6E52">
        <w:t xml:space="preserve">cross-team </w:t>
      </w:r>
      <w:r>
        <w:t xml:space="preserve">Purple Team activity to </w:t>
      </w:r>
      <w:r w:rsidR="00DE2996">
        <w:t>test</w:t>
      </w:r>
      <w:r>
        <w:t xml:space="preserve"> effectiveness of detections</w:t>
      </w:r>
    </w:p>
    <w:p w14:paraId="33B4E74A" w14:textId="5B362C91" w:rsidR="002B5020" w:rsidRDefault="002B5020" w:rsidP="002B5020">
      <w:pPr>
        <w:pStyle w:val="Subsection"/>
        <w:spacing w:before="120"/>
      </w:pPr>
      <w:r>
        <w:t xml:space="preserve">Software </w:t>
      </w:r>
      <w:proofErr w:type="gramStart"/>
      <w:r>
        <w:t>enginee</w:t>
      </w:r>
      <w:r w:rsidR="00A83F17">
        <w:t>R</w:t>
      </w:r>
      <w:r>
        <w:t xml:space="preserve">  |</w:t>
      </w:r>
      <w:proofErr w:type="gramEnd"/>
      <w:r>
        <w:t xml:space="preserve">  Nike Inc.</w:t>
      </w:r>
      <w:r w:rsidR="001F0A9A">
        <w:t xml:space="preserve">  </w:t>
      </w:r>
      <w:proofErr w:type="gramStart"/>
      <w:r w:rsidR="001F0A9A">
        <w:t>|  Trade</w:t>
      </w:r>
      <w:proofErr w:type="gramEnd"/>
      <w:r w:rsidR="001F0A9A">
        <w:t xml:space="preserve"> team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83C93">
        <w:t>09/</w:t>
      </w:r>
      <w:r>
        <w:t xml:space="preserve">2019 </w:t>
      </w:r>
      <w:r w:rsidR="00583C93">
        <w:t>–</w:t>
      </w:r>
      <w:r>
        <w:t xml:space="preserve"> </w:t>
      </w:r>
      <w:r w:rsidR="00583C93">
        <w:t>03/</w:t>
      </w:r>
      <w:r>
        <w:t>2020</w:t>
      </w:r>
    </w:p>
    <w:p w14:paraId="3E19DBDF" w14:textId="3E9E6FB4" w:rsidR="002B5020" w:rsidRDefault="002B5020" w:rsidP="002B5020">
      <w:pPr>
        <w:pStyle w:val="ListBullet"/>
      </w:pPr>
      <w:r>
        <w:t xml:space="preserve">Created and managed AWS infrastructure components using Terraform, built REST APIs in Python with Okta-based SSO, </w:t>
      </w:r>
      <w:r w:rsidR="00BE393A">
        <w:t>helped</w:t>
      </w:r>
      <w:r>
        <w:t xml:space="preserve"> design and implement microservice architecture, implemented CI/CD practices using Jenkins pipelines</w:t>
      </w:r>
    </w:p>
    <w:p w14:paraId="5F302421" w14:textId="7E1A795D" w:rsidR="00AA70E1" w:rsidRDefault="00AA70E1" w:rsidP="009C3F8E">
      <w:pPr>
        <w:pStyle w:val="ListBullet"/>
        <w:tabs>
          <w:tab w:val="clear" w:pos="144"/>
          <w:tab w:val="num" w:pos="288"/>
        </w:tabs>
        <w:ind w:left="288"/>
      </w:pPr>
      <w:r>
        <w:t>This work resulted in the creation of a ‘one-stop</w:t>
      </w:r>
      <w:r w:rsidR="008C6E52">
        <w:t xml:space="preserve"> </w:t>
      </w:r>
      <w:r>
        <w:t xml:space="preserve">shop’ endpoint for brokers to retrieve customs data and product information for customs </w:t>
      </w:r>
      <w:r w:rsidR="00B3386D">
        <w:t>filings</w:t>
      </w:r>
    </w:p>
    <w:p w14:paraId="0114D9A0" w14:textId="4073D9C8" w:rsidR="002B5020" w:rsidRDefault="002B5020" w:rsidP="002B5020">
      <w:pPr>
        <w:pStyle w:val="Subsection"/>
        <w:spacing w:before="120"/>
      </w:pPr>
      <w:r>
        <w:t xml:space="preserve">IT Infrastructure </w:t>
      </w:r>
      <w:proofErr w:type="gramStart"/>
      <w:r>
        <w:t>intern  |</w:t>
      </w:r>
      <w:proofErr w:type="gramEnd"/>
      <w:r>
        <w:t xml:space="preserve">  George Fox University </w:t>
      </w:r>
      <w:r>
        <w:tab/>
      </w:r>
      <w:r>
        <w:tab/>
      </w:r>
      <w:r>
        <w:tab/>
      </w:r>
      <w:r w:rsidR="000C69CD">
        <w:tab/>
      </w:r>
      <w:r w:rsidR="000C69CD">
        <w:tab/>
      </w:r>
      <w:r>
        <w:t>2017 - 2019</w:t>
      </w:r>
    </w:p>
    <w:p w14:paraId="17ED79E9" w14:textId="0CC55F36" w:rsidR="002B5020" w:rsidRDefault="002B5020" w:rsidP="002B5020">
      <w:pPr>
        <w:pStyle w:val="ListBullet"/>
      </w:pPr>
      <w:r>
        <w:t>Provided assistance with IT Infrastructure operations such as configuration changes, equipment installations, cable runs and termination, Wi-Fi testing, server room upkeep, and general troubleshooting</w:t>
      </w:r>
    </w:p>
    <w:p w14:paraId="0C6AAEA0" w14:textId="6C8225A6" w:rsidR="002B5020" w:rsidRDefault="002B5020" w:rsidP="002B5020">
      <w:pPr>
        <w:pStyle w:val="Subsection"/>
        <w:spacing w:before="120"/>
      </w:pPr>
      <w:r>
        <w:t xml:space="preserve">Heavy Haul Truck </w:t>
      </w:r>
      <w:proofErr w:type="gramStart"/>
      <w:r>
        <w:t>Driver  |</w:t>
      </w:r>
      <w:proofErr w:type="gramEnd"/>
      <w:r>
        <w:t xml:space="preserve">  Riverbrook Trucking</w:t>
      </w:r>
      <w:r>
        <w:tab/>
      </w:r>
      <w:r>
        <w:tab/>
      </w:r>
      <w:r>
        <w:tab/>
      </w:r>
      <w:r>
        <w:tab/>
      </w:r>
      <w:r>
        <w:tab/>
        <w:t>2012 - 2019</w:t>
      </w:r>
    </w:p>
    <w:p w14:paraId="73B9D9F8" w14:textId="77777777" w:rsidR="002B5020" w:rsidRDefault="002B5020" w:rsidP="002B5020">
      <w:pPr>
        <w:pStyle w:val="ListBullet"/>
        <w:spacing w:after="0"/>
      </w:pPr>
      <w:r>
        <w:t>Responsible for planning and executing safe and legal transport of loads up to 16’ wide, 16’ high, and 200,000 lbs. GVW across Oregon</w:t>
      </w:r>
    </w:p>
    <w:p w14:paraId="3C36359D" w14:textId="52E616B7" w:rsidR="002B5020" w:rsidRDefault="002B5020" w:rsidP="002B5020">
      <w:pPr>
        <w:pStyle w:val="ListBullet"/>
        <w:spacing w:after="0"/>
      </w:pPr>
      <w:r>
        <w:t>Executed responsibilities while adapting to local/state/federal laws, industry regulations, and</w:t>
      </w:r>
      <w:r w:rsidR="00476F87">
        <w:t xml:space="preserve"> company</w:t>
      </w:r>
      <w:r>
        <w:t xml:space="preserve"> safety policies</w:t>
      </w:r>
    </w:p>
    <w:p w14:paraId="0C5258B9" w14:textId="4F07016E" w:rsidR="00B85C87" w:rsidRDefault="00B85C87" w:rsidP="00AA70E1">
      <w:pPr>
        <w:pStyle w:val="SectionHeading"/>
        <w:spacing w:before="160"/>
      </w:pPr>
    </w:p>
    <w:p w14:paraId="5ACEB8CB" w14:textId="479429CC" w:rsidR="00CE6942" w:rsidRDefault="00CE6942" w:rsidP="00CE6942"/>
    <w:p w14:paraId="1A146016" w14:textId="77777777" w:rsidR="00CE6942" w:rsidRPr="00CE6942" w:rsidRDefault="00CE6942" w:rsidP="00CE6942"/>
    <w:p w14:paraId="615075CD" w14:textId="5AFBE378" w:rsidR="00AA70E1" w:rsidRDefault="00AA70E1" w:rsidP="00AA70E1">
      <w:pPr>
        <w:pStyle w:val="SectionHeading"/>
        <w:spacing w:before="160"/>
      </w:pPr>
      <w:r>
        <w:t>Activities / Certifications</w:t>
      </w:r>
    </w:p>
    <w:p w14:paraId="51B8AE27" w14:textId="57EB4F42" w:rsidR="00AA70E1" w:rsidRDefault="00AA70E1" w:rsidP="00AA70E1">
      <w:pPr>
        <w:pStyle w:val="Subsection"/>
        <w:spacing w:before="100"/>
      </w:pPr>
      <w:r>
        <w:t>Pacific Region Collegiate Cyber Defen</w:t>
      </w:r>
      <w:r w:rsidR="00CE2E89">
        <w:t>S</w:t>
      </w:r>
      <w:r>
        <w:t xml:space="preserve">e </w:t>
      </w:r>
      <w:proofErr w:type="gramStart"/>
      <w:r>
        <w:t>Competition  |</w:t>
      </w:r>
      <w:proofErr w:type="gramEnd"/>
      <w:r>
        <w:t xml:space="preserve">  Team Captain</w:t>
      </w:r>
      <w:r>
        <w:tab/>
      </w:r>
      <w:r>
        <w:tab/>
        <w:t>2018 – 2019</w:t>
      </w:r>
    </w:p>
    <w:p w14:paraId="34FDFB0A" w14:textId="77777777" w:rsidR="00AA70E1" w:rsidRDefault="00AA70E1" w:rsidP="00AA70E1">
      <w:pPr>
        <w:pStyle w:val="ListBullet"/>
      </w:pPr>
      <w:r>
        <w:t>Served as Team Captain on George Fox’s first-ever Collegiate Cyber Defense Competition team, qualified for Regionals</w:t>
      </w:r>
    </w:p>
    <w:p w14:paraId="0E94858E" w14:textId="2B77396A" w:rsidR="00AA70E1" w:rsidRDefault="00AA70E1" w:rsidP="00AA70E1">
      <w:pPr>
        <w:pStyle w:val="ListBullet"/>
      </w:pPr>
      <w:r>
        <w:t>Managed team of 8 cybersecurity majors in operation of corporate network while simultaneously hardening</w:t>
      </w:r>
      <w:r w:rsidR="00CE2E89">
        <w:t xml:space="preserve"> network resources</w:t>
      </w:r>
      <w:r>
        <w:t xml:space="preserve"> to withstand attacks from cybersecurity industry professionals</w:t>
      </w:r>
    </w:p>
    <w:p w14:paraId="72D440AB" w14:textId="794C7DDA" w:rsidR="00AA70E1" w:rsidRDefault="00AA70E1" w:rsidP="00AA70E1">
      <w:pPr>
        <w:pStyle w:val="Subsection"/>
        <w:spacing w:before="100"/>
      </w:pPr>
      <w:r>
        <w:t xml:space="preserve">Commercial Driver’s license (class </w:t>
      </w:r>
      <w:proofErr w:type="gramStart"/>
      <w:r>
        <w:t>a)  |</w:t>
      </w:r>
      <w:proofErr w:type="gramEnd"/>
      <w:r>
        <w:t xml:space="preserve">  Salem or </w:t>
      </w:r>
      <w:r>
        <w:tab/>
      </w:r>
      <w:r>
        <w:tab/>
      </w:r>
      <w:r>
        <w:tab/>
      </w:r>
      <w:r>
        <w:tab/>
      </w:r>
      <w:r>
        <w:tab/>
        <w:t>2016 – present</w:t>
      </w:r>
    </w:p>
    <w:p w14:paraId="1BCD5919" w14:textId="77777777" w:rsidR="00B85C87" w:rsidRDefault="00B85C87" w:rsidP="002B5020">
      <w:pPr>
        <w:pStyle w:val="SectionHeading"/>
        <w:spacing w:before="160"/>
      </w:pPr>
    </w:p>
    <w:p w14:paraId="4A6D7944" w14:textId="4E227AC9" w:rsidR="002B5020" w:rsidRDefault="002B5020" w:rsidP="002B5020">
      <w:pPr>
        <w:pStyle w:val="SectionHeading"/>
        <w:spacing w:before="160"/>
      </w:pPr>
      <w:r>
        <w:t>Education</w:t>
      </w:r>
    </w:p>
    <w:p w14:paraId="64D207C8" w14:textId="635667C9" w:rsidR="002B5020" w:rsidRDefault="002B5020" w:rsidP="002B5020">
      <w:pPr>
        <w:pStyle w:val="Subsection"/>
        <w:spacing w:before="100"/>
      </w:pPr>
      <w:r>
        <w:t xml:space="preserve">George Fox </w:t>
      </w:r>
      <w:proofErr w:type="gramStart"/>
      <w:r>
        <w:t>University  |</w:t>
      </w:r>
      <w:proofErr w:type="gramEnd"/>
      <w:r>
        <w:t xml:space="preserve">  Newberg or                                                                                                    </w:t>
      </w:r>
      <w:r>
        <w:tab/>
      </w:r>
      <w:r>
        <w:tab/>
      </w:r>
      <w:r w:rsidR="00747691">
        <w:t xml:space="preserve">2015 - </w:t>
      </w:r>
      <w:r>
        <w:t>2019</w:t>
      </w:r>
    </w:p>
    <w:p w14:paraId="68817AF1" w14:textId="77777777" w:rsidR="002B5020" w:rsidRDefault="002B5020" w:rsidP="002B5020">
      <w:pPr>
        <w:pStyle w:val="ListBullet"/>
      </w:pPr>
      <w:r>
        <w:t>Bachelor of Science, Computer Science (emphasis in Cybersecurity)</w:t>
      </w:r>
    </w:p>
    <w:p w14:paraId="0CDF2B9F" w14:textId="344F22EE" w:rsidR="002C440D" w:rsidRPr="002C440D" w:rsidRDefault="002B5020" w:rsidP="002C440D">
      <w:pPr>
        <w:pStyle w:val="ListBullet"/>
        <w:tabs>
          <w:tab w:val="clear" w:pos="144"/>
          <w:tab w:val="num" w:pos="0"/>
          <w:tab w:val="num" w:pos="1680"/>
        </w:tabs>
        <w:ind w:left="288"/>
      </w:pPr>
      <w:r w:rsidRPr="00363911">
        <w:rPr>
          <w:b/>
          <w:i/>
        </w:rPr>
        <w:t>Relevant Coursework</w:t>
      </w:r>
      <w:r w:rsidRPr="007E6653">
        <w:rPr>
          <w:b/>
        </w:rPr>
        <w:t>:</w:t>
      </w:r>
      <w:r>
        <w:t xml:space="preserve"> Data Communications and Networking, Network Administration, Data Structures, Analysis of Algorithms, Software Engineering, Microprocessor Architecture, Computer Security &amp; Digital Forensics, Secure Software, Cyber Defense, Mobile Technologies</w:t>
      </w:r>
    </w:p>
    <w:p w14:paraId="38AF56D6" w14:textId="77777777" w:rsidR="00B85C87" w:rsidRDefault="00B85C87" w:rsidP="00AA70E1">
      <w:pPr>
        <w:pStyle w:val="SectionHeading"/>
        <w:spacing w:before="160"/>
      </w:pPr>
    </w:p>
    <w:p w14:paraId="7676535A" w14:textId="2FDFD306" w:rsidR="00AA70E1" w:rsidRDefault="00AA70E1" w:rsidP="00AA70E1">
      <w:pPr>
        <w:pStyle w:val="SectionHeading"/>
        <w:spacing w:before="160"/>
      </w:pPr>
      <w:r>
        <w:t>Relevant Projects</w:t>
      </w:r>
    </w:p>
    <w:sdt>
      <w:sdtPr>
        <w:rPr>
          <w:b w:val="0"/>
          <w:bCs w:val="0"/>
          <w:caps w:val="0"/>
          <w:color w:val="404040" w:themeColor="text1" w:themeTint="BF"/>
        </w:rPr>
        <w:id w:val="-1970652108"/>
      </w:sdtPr>
      <w:sdtContent>
        <w:p w14:paraId="34688D92" w14:textId="6D7E974F" w:rsidR="00AA70E1" w:rsidRDefault="00AA70E1" w:rsidP="00AA70E1">
          <w:pPr>
            <w:pStyle w:val="Subsection"/>
            <w:spacing w:before="120"/>
          </w:pPr>
          <w:r>
            <w:t xml:space="preserve">Broccoli Identification using Computer </w:t>
          </w:r>
          <w:proofErr w:type="gramStart"/>
          <w:r>
            <w:t>Vision  |</w:t>
          </w:r>
          <w:proofErr w:type="gramEnd"/>
          <w:r>
            <w:t xml:space="preserve">  Senior Design</w:t>
          </w:r>
          <w:r>
            <w:tab/>
          </w:r>
          <w:r>
            <w:tab/>
          </w:r>
          <w:r>
            <w:tab/>
          </w:r>
          <w:r>
            <w:tab/>
            <w:t>2018 - 2019</w:t>
          </w:r>
        </w:p>
        <w:p w14:paraId="2A0BE6D8" w14:textId="77777777" w:rsidR="00AA70E1" w:rsidRDefault="00AA70E1" w:rsidP="00AA70E1">
          <w:pPr>
            <w:pStyle w:val="ListBullet"/>
            <w:tabs>
              <w:tab w:val="clear" w:pos="144"/>
            </w:tabs>
            <w:spacing w:after="0"/>
          </w:pPr>
          <w:r>
            <w:t>Worked to develop broccoli harvester technology to automatically recognize broccoli heads using computer vision</w:t>
          </w:r>
        </w:p>
        <w:p w14:paraId="25A3A6EA" w14:textId="77777777" w:rsidR="00AA70E1" w:rsidRDefault="00AA70E1" w:rsidP="00AA70E1">
          <w:pPr>
            <w:pStyle w:val="ListBullet"/>
            <w:tabs>
              <w:tab w:val="clear" w:pos="144"/>
            </w:tabs>
            <w:spacing w:after="0"/>
          </w:pPr>
          <w:r>
            <w:t>Worked with interdisciplinary team alongside electrical engineers and mechanical engineers</w:t>
          </w:r>
        </w:p>
        <w:p w14:paraId="12472C90" w14:textId="77777777" w:rsidR="00AA70E1" w:rsidRPr="008648B0" w:rsidRDefault="00AA70E1" w:rsidP="00AA70E1">
          <w:pPr>
            <w:pStyle w:val="ListBullet"/>
            <w:tabs>
              <w:tab w:val="clear" w:pos="144"/>
            </w:tabs>
            <w:spacing w:after="0"/>
          </w:pPr>
          <w:r>
            <w:t>Only computer science major on team, responsible for all code involved in the project</w:t>
          </w:r>
        </w:p>
        <w:p w14:paraId="4F8543B6" w14:textId="77777777" w:rsidR="00AA70E1" w:rsidRDefault="00AA70E1" w:rsidP="00AA70E1">
          <w:pPr>
            <w:pStyle w:val="Subsection"/>
            <w:spacing w:before="120"/>
          </w:pPr>
          <w:r>
            <w:t xml:space="preserve">server rack build and </w:t>
          </w:r>
          <w:proofErr w:type="gramStart"/>
          <w:r>
            <w:t>maintenance  |</w:t>
          </w:r>
          <w:proofErr w:type="gramEnd"/>
          <w:r>
            <w:t xml:space="preserve">  Independent study 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2011 - 2017</w:t>
          </w:r>
        </w:p>
        <w:p w14:paraId="46838E2F" w14:textId="77777777" w:rsidR="00AA70E1" w:rsidRDefault="00AA70E1" w:rsidP="00AA70E1">
          <w:pPr>
            <w:pStyle w:val="ListBullet"/>
            <w:tabs>
              <w:tab w:val="clear" w:pos="144"/>
            </w:tabs>
            <w:spacing w:after="0"/>
          </w:pPr>
          <w:r>
            <w:t xml:space="preserve">Constructed functional server rack in garage through purchase and implementation </w:t>
          </w:r>
          <w:proofErr w:type="gramStart"/>
          <w:r>
            <w:t>of  multiple</w:t>
          </w:r>
          <w:proofErr w:type="gramEnd"/>
          <w:r>
            <w:t xml:space="preserve"> servers, rackmount switches, and battery backup. </w:t>
          </w:r>
        </w:p>
        <w:p w14:paraId="3FF27E96" w14:textId="77777777" w:rsidR="00AA70E1" w:rsidRDefault="00AA70E1" w:rsidP="00AA70E1">
          <w:pPr>
            <w:pStyle w:val="ListBullet"/>
            <w:spacing w:after="0"/>
          </w:pPr>
          <w:r>
            <w:t xml:space="preserve">Installed, hosted, and maintained VMWare </w:t>
          </w:r>
          <w:proofErr w:type="spellStart"/>
          <w:r>
            <w:t>ESXi</w:t>
          </w:r>
          <w:proofErr w:type="spellEnd"/>
          <w:r>
            <w:t xml:space="preserve"> environment, </w:t>
          </w:r>
          <w:proofErr w:type="spellStart"/>
          <w:r>
            <w:t>FreeNAS</w:t>
          </w:r>
          <w:proofErr w:type="spellEnd"/>
          <w:r>
            <w:t xml:space="preserve"> storage server, Apache and Java host servers</w:t>
          </w:r>
        </w:p>
        <w:p w14:paraId="54EF0E57" w14:textId="77777777" w:rsidR="00AA70E1" w:rsidRPr="007B086C" w:rsidRDefault="00AA70E1" w:rsidP="00AA70E1">
          <w:pPr>
            <w:pStyle w:val="ListBullet"/>
            <w:spacing w:after="0"/>
          </w:pPr>
          <w:r>
            <w:t xml:space="preserve">Configured firewall and separate VLANs to increase network segmentation for security purposes </w:t>
          </w:r>
        </w:p>
        <w:p w14:paraId="7206153D" w14:textId="77777777" w:rsidR="00AA70E1" w:rsidRDefault="00AA70E1" w:rsidP="00AA70E1">
          <w:pPr>
            <w:pStyle w:val="Subsection"/>
            <w:spacing w:before="100"/>
          </w:pPr>
          <w:r>
            <w:t xml:space="preserve">Network architecture </w:t>
          </w:r>
          <w:proofErr w:type="gramStart"/>
          <w:r>
            <w:t>PROPOSAL  |</w:t>
          </w:r>
          <w:proofErr w:type="gramEnd"/>
          <w:r>
            <w:t xml:space="preserve">  Data Communication and Networks</w:t>
          </w:r>
          <w:r>
            <w:tab/>
          </w:r>
          <w:r>
            <w:tab/>
          </w:r>
          <w:r>
            <w:tab/>
            <w:t>Fall 2017</w:t>
          </w:r>
        </w:p>
        <w:p w14:paraId="6E69CC1A" w14:textId="77777777" w:rsidR="00AA70E1" w:rsidRDefault="00AA70E1" w:rsidP="00AA70E1">
          <w:pPr>
            <w:pStyle w:val="ListBullet"/>
            <w:spacing w:after="0"/>
          </w:pPr>
          <w:r>
            <w:t>Led a team of 4 students in creation of a proposal bid to restructure network architecture in a damaged theoretical network environment</w:t>
          </w:r>
        </w:p>
        <w:p w14:paraId="6BC806E4" w14:textId="77777777" w:rsidR="00AA70E1" w:rsidRDefault="00AA70E1" w:rsidP="00AA70E1">
          <w:pPr>
            <w:pStyle w:val="ListBullet"/>
            <w:spacing w:after="0"/>
          </w:pPr>
          <w:r>
            <w:t xml:space="preserve">Analyzed and overhauled existing network architecture to increase network availability, security, and performance </w:t>
          </w:r>
        </w:p>
        <w:p w14:paraId="73BD45FF" w14:textId="77777777" w:rsidR="00AA70E1" w:rsidRDefault="00AA70E1" w:rsidP="00AA70E1">
          <w:pPr>
            <w:pStyle w:val="ListBullet"/>
            <w:spacing w:after="0"/>
          </w:pPr>
          <w:r>
            <w:t>Presented bid proposal to 30 peers and 2 professors, scored 94/100 overall</w:t>
          </w:r>
        </w:p>
      </w:sdtContent>
    </w:sdt>
    <w:p w14:paraId="2B26790A" w14:textId="77777777" w:rsidR="000B1E89" w:rsidRDefault="000B1E89" w:rsidP="007E6653">
      <w:pPr>
        <w:pStyle w:val="SectionHeading"/>
        <w:spacing w:before="160"/>
      </w:pPr>
    </w:p>
    <w:p w14:paraId="1BE23A00" w14:textId="77777777" w:rsidR="000B1E89" w:rsidRDefault="000B1E89" w:rsidP="007E6653">
      <w:pPr>
        <w:pStyle w:val="SectionHeading"/>
        <w:spacing w:before="160"/>
      </w:pPr>
    </w:p>
    <w:p w14:paraId="01B12022" w14:textId="2E7BDD20" w:rsidR="000B1E89" w:rsidRDefault="000B1E89" w:rsidP="007E6653">
      <w:pPr>
        <w:pStyle w:val="SectionHeading"/>
        <w:spacing w:before="160"/>
      </w:pPr>
    </w:p>
    <w:p w14:paraId="60DEED90" w14:textId="77777777" w:rsidR="002B5020" w:rsidRPr="002B5020" w:rsidRDefault="002B5020" w:rsidP="002B5020"/>
    <w:p w14:paraId="0D43B805" w14:textId="77777777" w:rsidR="000B1E89" w:rsidRDefault="000B1E89" w:rsidP="007E6653">
      <w:pPr>
        <w:pStyle w:val="SectionHeading"/>
        <w:spacing w:before="160"/>
      </w:pPr>
    </w:p>
    <w:sectPr w:rsidR="000B1E89" w:rsidSect="0013560F">
      <w:headerReference w:type="default" r:id="rId9"/>
      <w:footerReference w:type="default" r:id="rId10"/>
      <w:pgSz w:w="12240" w:h="15840"/>
      <w:pgMar w:top="360" w:right="1080" w:bottom="36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1E78F" w14:textId="77777777" w:rsidR="00813354" w:rsidRDefault="00813354">
      <w:pPr>
        <w:spacing w:after="0"/>
      </w:pPr>
      <w:r>
        <w:separator/>
      </w:r>
    </w:p>
  </w:endnote>
  <w:endnote w:type="continuationSeparator" w:id="0">
    <w:p w14:paraId="62F3D566" w14:textId="77777777" w:rsidR="00813354" w:rsidRDefault="00813354">
      <w:pPr>
        <w:spacing w:after="0"/>
      </w:pPr>
      <w:r>
        <w:continuationSeparator/>
      </w:r>
    </w:p>
  </w:endnote>
  <w:endnote w:type="continuationNotice" w:id="1">
    <w:p w14:paraId="43013009" w14:textId="77777777" w:rsidR="00813354" w:rsidRDefault="0081335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53CCF" w14:textId="2CC4CBE7" w:rsidR="002603F9" w:rsidRDefault="003E2035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D187B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06675" w14:textId="77777777" w:rsidR="00813354" w:rsidRDefault="00813354">
      <w:pPr>
        <w:spacing w:after="0"/>
      </w:pPr>
      <w:r>
        <w:separator/>
      </w:r>
    </w:p>
  </w:footnote>
  <w:footnote w:type="continuationSeparator" w:id="0">
    <w:p w14:paraId="1B61DB37" w14:textId="77777777" w:rsidR="00813354" w:rsidRDefault="00813354">
      <w:pPr>
        <w:spacing w:after="0"/>
      </w:pPr>
      <w:r>
        <w:continuationSeparator/>
      </w:r>
    </w:p>
  </w:footnote>
  <w:footnote w:type="continuationNotice" w:id="1">
    <w:p w14:paraId="33C41A7E" w14:textId="77777777" w:rsidR="00813354" w:rsidRDefault="0081335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A3A50" w14:textId="77777777" w:rsidR="005D1FCD" w:rsidRDefault="005D1F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4E406C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E882054"/>
    <w:multiLevelType w:val="hybridMultilevel"/>
    <w:tmpl w:val="DBEA2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95FF3"/>
    <w:multiLevelType w:val="hybridMultilevel"/>
    <w:tmpl w:val="5ED23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92ED7"/>
    <w:multiLevelType w:val="hybridMultilevel"/>
    <w:tmpl w:val="5DF84CC8"/>
    <w:lvl w:ilvl="0" w:tplc="0BD06E34">
      <w:start w:val="1"/>
      <w:numFmt w:val="bullet"/>
      <w:lvlText w:val="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13579"/>
    <w:multiLevelType w:val="hybridMultilevel"/>
    <w:tmpl w:val="26E47C72"/>
    <w:lvl w:ilvl="0" w:tplc="0BD06E34">
      <w:start w:val="1"/>
      <w:numFmt w:val="bullet"/>
      <w:lvlText w:val="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438356">
    <w:abstractNumId w:val="0"/>
  </w:num>
  <w:num w:numId="2" w16cid:durableId="713969500">
    <w:abstractNumId w:val="0"/>
    <w:lvlOverride w:ilvl="0">
      <w:startOverride w:val="1"/>
    </w:lvlOverride>
  </w:num>
  <w:num w:numId="3" w16cid:durableId="987712199">
    <w:abstractNumId w:val="0"/>
    <w:lvlOverride w:ilvl="0">
      <w:startOverride w:val="1"/>
    </w:lvlOverride>
  </w:num>
  <w:num w:numId="4" w16cid:durableId="1451895000">
    <w:abstractNumId w:val="0"/>
    <w:lvlOverride w:ilvl="0">
      <w:startOverride w:val="1"/>
    </w:lvlOverride>
  </w:num>
  <w:num w:numId="5" w16cid:durableId="1041588139">
    <w:abstractNumId w:val="1"/>
  </w:num>
  <w:num w:numId="6" w16cid:durableId="1134978883">
    <w:abstractNumId w:val="2"/>
  </w:num>
  <w:num w:numId="7" w16cid:durableId="1379668905">
    <w:abstractNumId w:val="4"/>
  </w:num>
  <w:num w:numId="8" w16cid:durableId="1488210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hideSpellingErrors/>
  <w:hideGrammaticalErrors/>
  <w:proofState w:spelling="clean" w:grammar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A3"/>
    <w:rsid w:val="00013009"/>
    <w:rsid w:val="0001736C"/>
    <w:rsid w:val="000325D0"/>
    <w:rsid w:val="000340AE"/>
    <w:rsid w:val="0003632B"/>
    <w:rsid w:val="000401E3"/>
    <w:rsid w:val="00040AD9"/>
    <w:rsid w:val="00060F79"/>
    <w:rsid w:val="0006464E"/>
    <w:rsid w:val="000820CE"/>
    <w:rsid w:val="00087185"/>
    <w:rsid w:val="000A136D"/>
    <w:rsid w:val="000A35CE"/>
    <w:rsid w:val="000A57DD"/>
    <w:rsid w:val="000A7811"/>
    <w:rsid w:val="000B1E89"/>
    <w:rsid w:val="000B3485"/>
    <w:rsid w:val="000B4447"/>
    <w:rsid w:val="000C3877"/>
    <w:rsid w:val="000C69CD"/>
    <w:rsid w:val="000D5F4D"/>
    <w:rsid w:val="000E1882"/>
    <w:rsid w:val="000F6B8F"/>
    <w:rsid w:val="000F7700"/>
    <w:rsid w:val="0010779B"/>
    <w:rsid w:val="00114FD1"/>
    <w:rsid w:val="0011514A"/>
    <w:rsid w:val="00115501"/>
    <w:rsid w:val="00116431"/>
    <w:rsid w:val="001200F9"/>
    <w:rsid w:val="00133801"/>
    <w:rsid w:val="0013560F"/>
    <w:rsid w:val="00135AF4"/>
    <w:rsid w:val="00137F60"/>
    <w:rsid w:val="0014534C"/>
    <w:rsid w:val="001461B0"/>
    <w:rsid w:val="0015155A"/>
    <w:rsid w:val="00160153"/>
    <w:rsid w:val="00172448"/>
    <w:rsid w:val="00174571"/>
    <w:rsid w:val="00185F43"/>
    <w:rsid w:val="00194296"/>
    <w:rsid w:val="00197EE7"/>
    <w:rsid w:val="001B6FC3"/>
    <w:rsid w:val="001C0CE8"/>
    <w:rsid w:val="001C44B5"/>
    <w:rsid w:val="001C491F"/>
    <w:rsid w:val="001C4F78"/>
    <w:rsid w:val="001E127B"/>
    <w:rsid w:val="001F0A9A"/>
    <w:rsid w:val="001F577D"/>
    <w:rsid w:val="001F6CE7"/>
    <w:rsid w:val="00222DE3"/>
    <w:rsid w:val="002324A5"/>
    <w:rsid w:val="002358BA"/>
    <w:rsid w:val="00235E90"/>
    <w:rsid w:val="00242DF6"/>
    <w:rsid w:val="00252B80"/>
    <w:rsid w:val="002532AA"/>
    <w:rsid w:val="002603F9"/>
    <w:rsid w:val="002632FC"/>
    <w:rsid w:val="00287D09"/>
    <w:rsid w:val="00292787"/>
    <w:rsid w:val="00293FE5"/>
    <w:rsid w:val="00295972"/>
    <w:rsid w:val="002A07D9"/>
    <w:rsid w:val="002A1309"/>
    <w:rsid w:val="002B5020"/>
    <w:rsid w:val="002C0BE6"/>
    <w:rsid w:val="002C440D"/>
    <w:rsid w:val="002C6F86"/>
    <w:rsid w:val="002D4353"/>
    <w:rsid w:val="002D4B35"/>
    <w:rsid w:val="002E136A"/>
    <w:rsid w:val="002F1FC0"/>
    <w:rsid w:val="003058B5"/>
    <w:rsid w:val="0030780A"/>
    <w:rsid w:val="00314B46"/>
    <w:rsid w:val="0033758B"/>
    <w:rsid w:val="00340181"/>
    <w:rsid w:val="00347461"/>
    <w:rsid w:val="00360A2D"/>
    <w:rsid w:val="00360FD4"/>
    <w:rsid w:val="00363911"/>
    <w:rsid w:val="00373515"/>
    <w:rsid w:val="00375975"/>
    <w:rsid w:val="00376ACB"/>
    <w:rsid w:val="00377E77"/>
    <w:rsid w:val="00377FF0"/>
    <w:rsid w:val="003862C1"/>
    <w:rsid w:val="003B3327"/>
    <w:rsid w:val="003B5B1E"/>
    <w:rsid w:val="003B7C6C"/>
    <w:rsid w:val="003D132F"/>
    <w:rsid w:val="003D5C38"/>
    <w:rsid w:val="003D637B"/>
    <w:rsid w:val="003E02AC"/>
    <w:rsid w:val="003E0F0B"/>
    <w:rsid w:val="003E2035"/>
    <w:rsid w:val="003F2684"/>
    <w:rsid w:val="00402F42"/>
    <w:rsid w:val="0040319F"/>
    <w:rsid w:val="00403B34"/>
    <w:rsid w:val="00405AE1"/>
    <w:rsid w:val="00422431"/>
    <w:rsid w:val="00425686"/>
    <w:rsid w:val="00433B1B"/>
    <w:rsid w:val="00454B8E"/>
    <w:rsid w:val="00464D7F"/>
    <w:rsid w:val="00476F87"/>
    <w:rsid w:val="0048326C"/>
    <w:rsid w:val="00497B77"/>
    <w:rsid w:val="004B57A1"/>
    <w:rsid w:val="004D0C03"/>
    <w:rsid w:val="004D21AD"/>
    <w:rsid w:val="004E4E59"/>
    <w:rsid w:val="004F0315"/>
    <w:rsid w:val="00502187"/>
    <w:rsid w:val="00513CDF"/>
    <w:rsid w:val="00534DB3"/>
    <w:rsid w:val="00546FBF"/>
    <w:rsid w:val="005513E7"/>
    <w:rsid w:val="00560B38"/>
    <w:rsid w:val="00564964"/>
    <w:rsid w:val="00581030"/>
    <w:rsid w:val="00583C93"/>
    <w:rsid w:val="005969C0"/>
    <w:rsid w:val="00596CCC"/>
    <w:rsid w:val="00597AC0"/>
    <w:rsid w:val="005B4CC7"/>
    <w:rsid w:val="005B5432"/>
    <w:rsid w:val="005B55FB"/>
    <w:rsid w:val="005B7B55"/>
    <w:rsid w:val="005C3C33"/>
    <w:rsid w:val="005C4ED5"/>
    <w:rsid w:val="005C51B8"/>
    <w:rsid w:val="005D1FCD"/>
    <w:rsid w:val="005D36C8"/>
    <w:rsid w:val="005D4DEF"/>
    <w:rsid w:val="005E0E82"/>
    <w:rsid w:val="005E4634"/>
    <w:rsid w:val="006061CC"/>
    <w:rsid w:val="00615A54"/>
    <w:rsid w:val="00623C20"/>
    <w:rsid w:val="006401A8"/>
    <w:rsid w:val="0065190E"/>
    <w:rsid w:val="006648C2"/>
    <w:rsid w:val="006846EC"/>
    <w:rsid w:val="00694DA7"/>
    <w:rsid w:val="006978B8"/>
    <w:rsid w:val="006A1E9D"/>
    <w:rsid w:val="006A5BAA"/>
    <w:rsid w:val="006A7735"/>
    <w:rsid w:val="006A7B36"/>
    <w:rsid w:val="006B1C5A"/>
    <w:rsid w:val="006C249A"/>
    <w:rsid w:val="006C4C85"/>
    <w:rsid w:val="006D1870"/>
    <w:rsid w:val="006E0C2F"/>
    <w:rsid w:val="00704782"/>
    <w:rsid w:val="00747691"/>
    <w:rsid w:val="00755D69"/>
    <w:rsid w:val="00760C16"/>
    <w:rsid w:val="00771F3B"/>
    <w:rsid w:val="007754BF"/>
    <w:rsid w:val="007770DD"/>
    <w:rsid w:val="007A7509"/>
    <w:rsid w:val="007A7DE0"/>
    <w:rsid w:val="007B086C"/>
    <w:rsid w:val="007B4924"/>
    <w:rsid w:val="007B5270"/>
    <w:rsid w:val="007B53BE"/>
    <w:rsid w:val="007C5FD4"/>
    <w:rsid w:val="007D0C9A"/>
    <w:rsid w:val="007D41B7"/>
    <w:rsid w:val="007D7099"/>
    <w:rsid w:val="007D73AE"/>
    <w:rsid w:val="007E22FE"/>
    <w:rsid w:val="007E435C"/>
    <w:rsid w:val="007E6268"/>
    <w:rsid w:val="007E6653"/>
    <w:rsid w:val="007F0BFE"/>
    <w:rsid w:val="00807DCC"/>
    <w:rsid w:val="008115E1"/>
    <w:rsid w:val="008122A7"/>
    <w:rsid w:val="00813354"/>
    <w:rsid w:val="00817E23"/>
    <w:rsid w:val="00843EC4"/>
    <w:rsid w:val="00863C3D"/>
    <w:rsid w:val="008648B0"/>
    <w:rsid w:val="008662E1"/>
    <w:rsid w:val="00876AD2"/>
    <w:rsid w:val="00882233"/>
    <w:rsid w:val="008A2C01"/>
    <w:rsid w:val="008A4975"/>
    <w:rsid w:val="008B2A33"/>
    <w:rsid w:val="008B3621"/>
    <w:rsid w:val="008B466E"/>
    <w:rsid w:val="008B6368"/>
    <w:rsid w:val="008B6838"/>
    <w:rsid w:val="008C157A"/>
    <w:rsid w:val="008C32E5"/>
    <w:rsid w:val="008C6E52"/>
    <w:rsid w:val="008F354E"/>
    <w:rsid w:val="008F562C"/>
    <w:rsid w:val="008F6F75"/>
    <w:rsid w:val="009014CD"/>
    <w:rsid w:val="00903085"/>
    <w:rsid w:val="009243AA"/>
    <w:rsid w:val="00924F53"/>
    <w:rsid w:val="00943690"/>
    <w:rsid w:val="00955FAB"/>
    <w:rsid w:val="00973505"/>
    <w:rsid w:val="009A12F0"/>
    <w:rsid w:val="009B08D8"/>
    <w:rsid w:val="009C3F8E"/>
    <w:rsid w:val="009D187B"/>
    <w:rsid w:val="009D1988"/>
    <w:rsid w:val="009D1FDD"/>
    <w:rsid w:val="009D7979"/>
    <w:rsid w:val="009F3BCD"/>
    <w:rsid w:val="009F3C6C"/>
    <w:rsid w:val="009F4658"/>
    <w:rsid w:val="00A3762E"/>
    <w:rsid w:val="00A44772"/>
    <w:rsid w:val="00A66068"/>
    <w:rsid w:val="00A80368"/>
    <w:rsid w:val="00A816E9"/>
    <w:rsid w:val="00A83F17"/>
    <w:rsid w:val="00A96110"/>
    <w:rsid w:val="00AA70E1"/>
    <w:rsid w:val="00AB04E6"/>
    <w:rsid w:val="00AC08CA"/>
    <w:rsid w:val="00AD3B9A"/>
    <w:rsid w:val="00AE577F"/>
    <w:rsid w:val="00AE78C5"/>
    <w:rsid w:val="00B117F3"/>
    <w:rsid w:val="00B3386D"/>
    <w:rsid w:val="00B47FD7"/>
    <w:rsid w:val="00B50C9C"/>
    <w:rsid w:val="00B516A1"/>
    <w:rsid w:val="00B65D50"/>
    <w:rsid w:val="00B66A04"/>
    <w:rsid w:val="00B830DF"/>
    <w:rsid w:val="00B85C87"/>
    <w:rsid w:val="00B85DA7"/>
    <w:rsid w:val="00B86CFF"/>
    <w:rsid w:val="00B928CA"/>
    <w:rsid w:val="00B95FBD"/>
    <w:rsid w:val="00BA402B"/>
    <w:rsid w:val="00BA59A0"/>
    <w:rsid w:val="00BA6D6E"/>
    <w:rsid w:val="00BB376F"/>
    <w:rsid w:val="00BB3952"/>
    <w:rsid w:val="00BC6C8D"/>
    <w:rsid w:val="00BC7DB3"/>
    <w:rsid w:val="00BD31C4"/>
    <w:rsid w:val="00BD3AE6"/>
    <w:rsid w:val="00BE393A"/>
    <w:rsid w:val="00BE4A9D"/>
    <w:rsid w:val="00BF0AA3"/>
    <w:rsid w:val="00BF0ED5"/>
    <w:rsid w:val="00BF3AEB"/>
    <w:rsid w:val="00BF58F6"/>
    <w:rsid w:val="00BF75EF"/>
    <w:rsid w:val="00C0616F"/>
    <w:rsid w:val="00C135AA"/>
    <w:rsid w:val="00C273B8"/>
    <w:rsid w:val="00C326A9"/>
    <w:rsid w:val="00C36042"/>
    <w:rsid w:val="00C45481"/>
    <w:rsid w:val="00C469EA"/>
    <w:rsid w:val="00C549D7"/>
    <w:rsid w:val="00C567A5"/>
    <w:rsid w:val="00C62922"/>
    <w:rsid w:val="00C638DA"/>
    <w:rsid w:val="00C664C9"/>
    <w:rsid w:val="00C717B2"/>
    <w:rsid w:val="00C73A38"/>
    <w:rsid w:val="00C8561E"/>
    <w:rsid w:val="00C9096F"/>
    <w:rsid w:val="00C975DB"/>
    <w:rsid w:val="00CC3FDF"/>
    <w:rsid w:val="00CD0DB1"/>
    <w:rsid w:val="00CD2557"/>
    <w:rsid w:val="00CD3E08"/>
    <w:rsid w:val="00CE0332"/>
    <w:rsid w:val="00CE1DDF"/>
    <w:rsid w:val="00CE2E89"/>
    <w:rsid w:val="00CE3C8D"/>
    <w:rsid w:val="00CE3E14"/>
    <w:rsid w:val="00CE6942"/>
    <w:rsid w:val="00CF27DD"/>
    <w:rsid w:val="00D03A9D"/>
    <w:rsid w:val="00D0462E"/>
    <w:rsid w:val="00D0765A"/>
    <w:rsid w:val="00D22B2B"/>
    <w:rsid w:val="00D3569C"/>
    <w:rsid w:val="00D45D15"/>
    <w:rsid w:val="00D476D7"/>
    <w:rsid w:val="00D515F2"/>
    <w:rsid w:val="00D51FA0"/>
    <w:rsid w:val="00D6767F"/>
    <w:rsid w:val="00D864E2"/>
    <w:rsid w:val="00D872B3"/>
    <w:rsid w:val="00D90A2B"/>
    <w:rsid w:val="00DA0FC2"/>
    <w:rsid w:val="00DA11D1"/>
    <w:rsid w:val="00DB0BD2"/>
    <w:rsid w:val="00DC3A1D"/>
    <w:rsid w:val="00DC4704"/>
    <w:rsid w:val="00DC7359"/>
    <w:rsid w:val="00DE2996"/>
    <w:rsid w:val="00DE47A9"/>
    <w:rsid w:val="00E01075"/>
    <w:rsid w:val="00E0368D"/>
    <w:rsid w:val="00E05712"/>
    <w:rsid w:val="00E06F79"/>
    <w:rsid w:val="00E11423"/>
    <w:rsid w:val="00E13040"/>
    <w:rsid w:val="00E22A6C"/>
    <w:rsid w:val="00E27FF2"/>
    <w:rsid w:val="00E3089C"/>
    <w:rsid w:val="00E356D7"/>
    <w:rsid w:val="00E8238D"/>
    <w:rsid w:val="00E9023E"/>
    <w:rsid w:val="00EA4C8B"/>
    <w:rsid w:val="00ED5D8C"/>
    <w:rsid w:val="00EE2D04"/>
    <w:rsid w:val="00EE3C12"/>
    <w:rsid w:val="00EF2D95"/>
    <w:rsid w:val="00EF4F5B"/>
    <w:rsid w:val="00EF5238"/>
    <w:rsid w:val="00EF582C"/>
    <w:rsid w:val="00EF593F"/>
    <w:rsid w:val="00F156E0"/>
    <w:rsid w:val="00F27D11"/>
    <w:rsid w:val="00F370F3"/>
    <w:rsid w:val="00F6421F"/>
    <w:rsid w:val="00F64537"/>
    <w:rsid w:val="00F75426"/>
    <w:rsid w:val="00F9031B"/>
    <w:rsid w:val="00FA010E"/>
    <w:rsid w:val="00FA43D2"/>
    <w:rsid w:val="00FB225E"/>
    <w:rsid w:val="00FB3CDF"/>
    <w:rsid w:val="00FB6538"/>
    <w:rsid w:val="00FB6EDB"/>
    <w:rsid w:val="00FC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133E"/>
  <w15:docId w15:val="{C815223B-CDB9-4895-A052-C8FE4F93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styleId="ListParagraph">
    <w:name w:val="List Paragraph"/>
    <w:basedOn w:val="Normal"/>
    <w:uiPriority w:val="34"/>
    <w:unhideWhenUsed/>
    <w:qFormat/>
    <w:rsid w:val="008B68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0AA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A3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5D1FC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6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vis\Catagories\SkyDrive\Documents\Resume%2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9B93A1272F4DD6A6B53056DB9B5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7383E-98D6-4356-9ABC-E7392C29A3E6}"/>
      </w:docPartPr>
      <w:docPartBody>
        <w:p w:rsidR="000D159E" w:rsidRDefault="006311CF">
          <w:pPr>
            <w:pStyle w:val="A59B93A1272F4DD6A6B53056DB9B5168"/>
          </w:pPr>
          <w:r>
            <w:t>[Your Name]</w:t>
          </w:r>
        </w:p>
      </w:docPartBody>
    </w:docPart>
    <w:docPart>
      <w:docPartPr>
        <w:name w:val="F78E6B5E5F2D4C8BA5F27F3140C76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A440E-85C4-4092-A1A6-6DDE5DFD0836}"/>
      </w:docPartPr>
      <w:docPartBody>
        <w:p w:rsidR="000D159E" w:rsidRDefault="006311CF">
          <w:pPr>
            <w:pStyle w:val="F78E6B5E5F2D4C8BA5F27F3140C769A6"/>
          </w:pPr>
          <w:r>
            <w:t>[Telephone]</w:t>
          </w:r>
        </w:p>
      </w:docPartBody>
    </w:docPart>
    <w:docPart>
      <w:docPartPr>
        <w:name w:val="61B4264AF04942A6844FA7EB37E05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23CEB-BA5E-4D47-94EC-3A3D350B4958}"/>
      </w:docPartPr>
      <w:docPartBody>
        <w:p w:rsidR="000D159E" w:rsidRDefault="006311CF">
          <w:pPr>
            <w:pStyle w:val="61B4264AF04942A6844FA7EB37E05549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11CF"/>
    <w:rsid w:val="000D159E"/>
    <w:rsid w:val="00121F14"/>
    <w:rsid w:val="00165072"/>
    <w:rsid w:val="001B342C"/>
    <w:rsid w:val="001D3BF9"/>
    <w:rsid w:val="003A4CEB"/>
    <w:rsid w:val="003E6AB5"/>
    <w:rsid w:val="00412632"/>
    <w:rsid w:val="00472ED9"/>
    <w:rsid w:val="006311CF"/>
    <w:rsid w:val="006512E6"/>
    <w:rsid w:val="008C729D"/>
    <w:rsid w:val="009C5626"/>
    <w:rsid w:val="009D3117"/>
    <w:rsid w:val="009E52D9"/>
    <w:rsid w:val="00A3549A"/>
    <w:rsid w:val="00AD7E06"/>
    <w:rsid w:val="00E221F4"/>
    <w:rsid w:val="00E7369C"/>
    <w:rsid w:val="00F04529"/>
    <w:rsid w:val="00F2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9B93A1272F4DD6A6B53056DB9B5168">
    <w:name w:val="A59B93A1272F4DD6A6B53056DB9B5168"/>
  </w:style>
  <w:style w:type="paragraph" w:customStyle="1" w:styleId="F78E6B5E5F2D4C8BA5F27F3140C769A6">
    <w:name w:val="F78E6B5E5F2D4C8BA5F27F3140C769A6"/>
  </w:style>
  <w:style w:type="paragraph" w:customStyle="1" w:styleId="61B4264AF04942A6844FA7EB37E05549">
    <w:name w:val="61B4264AF04942A6844FA7EB37E0554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23211 112th St E Buckley WA 98321</CompanyAddress>
  <CompanyPhone>503-298-8183</CompanyPhone>
  <CompanyFax/>
  <CompanyEmail>TravisTruax96@gmail.com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C:\Users\Travis\Catagories\SkyDrive\Documents\Resume 2.dotx</Template>
  <TotalTime>154</TotalTime>
  <Pages>2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Truax</dc:creator>
  <cp:keywords/>
  <cp:lastModifiedBy>Truax, Travis</cp:lastModifiedBy>
  <cp:revision>13</cp:revision>
  <cp:lastPrinted>2019-11-14T06:59:00Z</cp:lastPrinted>
  <dcterms:created xsi:type="dcterms:W3CDTF">2020-08-25T15:36:00Z</dcterms:created>
  <dcterms:modified xsi:type="dcterms:W3CDTF">2022-08-16T23:03:00Z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
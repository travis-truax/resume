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148B8" w14:textId="77777777" w:rsidR="002603F9" w:rsidRDefault="003E2035">
      <w:pPr>
        <w:pStyle w:val="Title"/>
      </w:pPr>
      <w:r>
        <w:t>‍‍</w:t>
      </w:r>
      <w:sdt>
        <w:sdtPr>
          <w:alias w:val="Your Name"/>
          <w:tag w:val=""/>
          <w:id w:val="1246310863"/>
          <w:placeholder>
            <w:docPart w:val="A59B93A1272F4DD6A6B53056DB9B5168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 w:rsidR="005D1FCD">
            <w:t>Travis Truax</w:t>
          </w:r>
        </w:sdtContent>
      </w:sdt>
    </w:p>
    <w:p w14:paraId="1BCDBEB2" w14:textId="62D2124F" w:rsidR="00FB3CDF" w:rsidRDefault="00000000" w:rsidP="00454B8E">
      <w:sdt>
        <w:sdtPr>
          <w:alias w:val="Telephone"/>
          <w:tag w:val=""/>
          <w:id w:val="-1416317146"/>
          <w:placeholder>
            <w:docPart w:val="F78E6B5E5F2D4C8BA5F27F3140C769A6"/>
          </w:placeholder>
          <w:dataBinding w:prefixMappings="xmlns:ns0='http://schemas.microsoft.com/office/2006/coverPageProps' " w:xpath="/ns0:CoverPageProperties[1]/ns0:CompanyPhone[1]" w:storeItemID="{55AF091B-3C7A-41E3-B477-F2FDAA23CFDA}"/>
          <w:text/>
        </w:sdtPr>
        <w:sdtContent>
          <w:r w:rsidR="005D1FCD">
            <w:t>503-298-8183</w:t>
          </w:r>
        </w:sdtContent>
      </w:sdt>
      <w:r w:rsidR="00B928CA">
        <w:t xml:space="preserve"> </w:t>
      </w:r>
      <w:r w:rsidR="003E2035">
        <w:t> </w:t>
      </w:r>
      <w:r w:rsidR="00B928CA">
        <w:t xml:space="preserve">| </w:t>
      </w:r>
      <w:r w:rsidR="003E2035">
        <w:t> </w:t>
      </w:r>
      <w:sdt>
        <w:sdtPr>
          <w:alias w:val="Email"/>
          <w:tag w:val=""/>
          <w:id w:val="-391963670"/>
          <w:placeholder>
            <w:docPart w:val="61B4264AF04942A6844FA7EB37E05549"/>
          </w:placeholder>
          <w:dataBinding w:prefixMappings="xmlns:ns0='http://schemas.microsoft.com/office/2006/coverPageProps' " w:xpath="/ns0:CoverPageProperties[1]/ns0:CompanyEmail[1]" w:storeItemID="{55AF091B-3C7A-41E3-B477-F2FDAA23CFDA}"/>
          <w:text/>
        </w:sdtPr>
        <w:sdtContent>
          <w:r w:rsidR="005D1FCD">
            <w:t>TravisTruax96@gmail.com</w:t>
          </w:r>
        </w:sdtContent>
      </w:sdt>
      <w:r w:rsidR="00B928CA">
        <w:t xml:space="preserve"> </w:t>
      </w:r>
      <w:r w:rsidR="00137F60">
        <w:t xml:space="preserve"> </w:t>
      </w:r>
      <w:r w:rsidR="00B928CA">
        <w:t xml:space="preserve">| </w:t>
      </w:r>
      <w:r w:rsidR="00137F60" w:rsidRPr="00137F60">
        <w:t xml:space="preserve"> linkedin.com/in/</w:t>
      </w:r>
      <w:proofErr w:type="spellStart"/>
      <w:r w:rsidR="00137F60" w:rsidRPr="00137F60">
        <w:t>travis-truax</w:t>
      </w:r>
      <w:proofErr w:type="spellEnd"/>
      <w:r w:rsidR="00137F60" w:rsidRPr="00137F60">
        <w:t>/</w:t>
      </w:r>
    </w:p>
    <w:p w14:paraId="5E05B222" w14:textId="39FC054A" w:rsidR="00763531" w:rsidRDefault="00763531" w:rsidP="00763531">
      <w:pPr>
        <w:pStyle w:val="SectionHeading"/>
        <w:spacing w:before="160"/>
      </w:pPr>
      <w:bookmarkStart w:id="0" w:name="_Hlk228432144"/>
      <w:r>
        <w:t>Professional Summary</w:t>
      </w:r>
    </w:p>
    <w:sdt>
      <w:sdtPr>
        <w:rPr>
          <w:b/>
          <w:bCs/>
          <w:caps/>
        </w:rPr>
        <w:id w:val="-74057324"/>
      </w:sdtPr>
      <w:sdtEndPr>
        <w:rPr>
          <w:b w:val="0"/>
          <w:bCs w:val="0"/>
          <w:caps w:val="0"/>
        </w:rPr>
      </w:sdtEndPr>
      <w:sdtContent>
        <w:sdt>
          <w:sdtPr>
            <w:rPr>
              <w:b/>
              <w:bCs/>
              <w:caps/>
            </w:rPr>
            <w:id w:val="52126380"/>
          </w:sdtPr>
          <w:sdtEndPr>
            <w:rPr>
              <w:b w:val="0"/>
              <w:bCs w:val="0"/>
              <w:caps w:val="0"/>
            </w:rPr>
          </w:sdtEndPr>
          <w:sdtContent>
            <w:sdt>
              <w:sdtPr>
                <w:rPr>
                  <w:b/>
                  <w:bCs/>
                  <w:caps/>
                </w:rPr>
                <w:id w:val="-1060859556"/>
              </w:sdtPr>
              <w:sdtEndPr>
                <w:rPr>
                  <w:b w:val="0"/>
                  <w:bCs w:val="0"/>
                  <w:caps w:val="0"/>
                </w:rPr>
              </w:sdtEndPr>
              <w:sdtContent>
                <w:sdt>
                  <w:sdtPr>
                    <w:rPr>
                      <w:b/>
                      <w:bCs/>
                      <w:caps/>
                    </w:rPr>
                    <w:id w:val="-714351674"/>
                  </w:sdtPr>
                  <w:sdtEndPr>
                    <w:rPr>
                      <w:b w:val="0"/>
                      <w:bCs w:val="0"/>
                      <w:caps w:val="0"/>
                    </w:rPr>
                  </w:sdtEndPr>
                  <w:sdtContent>
                    <w:sdt>
                      <w:sdtPr>
                        <w:rPr>
                          <w:b/>
                          <w:bCs/>
                          <w:caps/>
                        </w:rPr>
                        <w:id w:val="-1536114964"/>
                      </w:sdtPr>
                      <w:sdtEndPr>
                        <w:rPr>
                          <w:b w:val="0"/>
                          <w:bCs w:val="0"/>
                          <w:caps w:val="0"/>
                        </w:rPr>
                      </w:sdtEndPr>
                      <w:sdtContent>
                        <w:p w14:paraId="31A942D0" w14:textId="2D95B257" w:rsidR="00763531" w:rsidRDefault="00763531" w:rsidP="00763531">
                          <w:pPr>
                            <w:pStyle w:val="ListBullet"/>
                            <w:numPr>
                              <w:ilvl w:val="0"/>
                              <w:numId w:val="0"/>
                            </w:numPr>
                            <w:spacing w:after="0"/>
                            <w:ind w:left="144"/>
                          </w:pPr>
                          <w:r w:rsidRPr="00763531">
                            <w:t>Senior Software Engineer with 6+ years of experience designing and operating distributed, event-driven systems in AWS. Proven</w:t>
                          </w:r>
                          <w:r>
                            <w:t xml:space="preserve"> </w:t>
                          </w:r>
                          <w:r w:rsidRPr="00763531">
                            <w:t>track record of building high-volume microservices, leading critical production systems, and driving large-scale platform and regulatory migrations. Strong background in cloud infrastructure, backend development, and reliability engineering within global trade and customs domains.</w:t>
                          </w:r>
                        </w:p>
                      </w:sdtContent>
                    </w:sdt>
                  </w:sdtContent>
                </w:sdt>
              </w:sdtContent>
            </w:sdt>
          </w:sdtContent>
        </w:sdt>
      </w:sdtContent>
    </w:sdt>
    <w:p w14:paraId="25F5C4EB" w14:textId="77777777" w:rsidR="00763531" w:rsidRDefault="00763531" w:rsidP="007E6653">
      <w:pPr>
        <w:pStyle w:val="SectionHeading"/>
        <w:spacing w:before="160"/>
      </w:pPr>
    </w:p>
    <w:p w14:paraId="54B61A2B" w14:textId="47E1EAA3" w:rsidR="002603F9" w:rsidRDefault="00763531" w:rsidP="007E6653">
      <w:pPr>
        <w:pStyle w:val="SectionHeading"/>
        <w:spacing w:before="160"/>
      </w:pPr>
      <w:r>
        <w:t>Core Competencies</w:t>
      </w:r>
    </w:p>
    <w:sdt>
      <w:sdtPr>
        <w:rPr>
          <w:b/>
          <w:bCs/>
          <w:caps/>
        </w:rPr>
        <w:id w:val="-1106653387"/>
      </w:sdtPr>
      <w:sdtEndPr>
        <w:rPr>
          <w:b w:val="0"/>
          <w:bCs w:val="0"/>
          <w:caps w:val="0"/>
        </w:rPr>
      </w:sdtEndPr>
      <w:sdtContent>
        <w:sdt>
          <w:sdtPr>
            <w:rPr>
              <w:b/>
              <w:bCs/>
              <w:caps/>
            </w:rPr>
            <w:id w:val="-514004892"/>
          </w:sdtPr>
          <w:sdtEndPr>
            <w:rPr>
              <w:b w:val="0"/>
              <w:bCs w:val="0"/>
              <w:caps w:val="0"/>
            </w:rPr>
          </w:sdtEndPr>
          <w:sdtContent>
            <w:bookmarkStart w:id="1" w:name="_Hlk498541804" w:displacedByCustomXml="next"/>
            <w:sdt>
              <w:sdtPr>
                <w:rPr>
                  <w:b/>
                  <w:bCs/>
                  <w:caps/>
                </w:rPr>
                <w:id w:val="719482812"/>
              </w:sdtPr>
              <w:sdtEndPr>
                <w:rPr>
                  <w:b w:val="0"/>
                  <w:bCs w:val="0"/>
                  <w:caps w:val="0"/>
                </w:rPr>
              </w:sdtEndPr>
              <w:sdtContent>
                <w:bookmarkStart w:id="2" w:name="_Hlk228433441" w:displacedByCustomXml="next"/>
                <w:sdt>
                  <w:sdtPr>
                    <w:rPr>
                      <w:b/>
                      <w:bCs/>
                      <w:caps/>
                    </w:rPr>
                    <w:id w:val="-115613366"/>
                  </w:sdtPr>
                  <w:sdtEndPr>
                    <w:rPr>
                      <w:b w:val="0"/>
                      <w:bCs w:val="0"/>
                      <w:caps w:val="0"/>
                    </w:rPr>
                  </w:sdtEndPr>
                  <w:sdtContent>
                    <w:bookmarkStart w:id="3" w:name="_Hlk228432757" w:displacedByCustomXml="prev"/>
                    <w:p w14:paraId="4A070BE6" w14:textId="31DECCE4" w:rsidR="00B358D9" w:rsidRDefault="00000000" w:rsidP="00B358D9">
                      <w:pPr>
                        <w:pStyle w:val="ListBullet"/>
                        <w:numPr>
                          <w:ilvl w:val="0"/>
                          <w:numId w:val="12"/>
                        </w:numPr>
                        <w:spacing w:after="0"/>
                        <w:rPr>
                          <w:b/>
                          <w:bCs/>
                          <w:caps/>
                        </w:rPr>
                      </w:pPr>
                      <w:sdt>
                        <w:sdtPr>
                          <w:rPr>
                            <w:b/>
                            <w:bCs/>
                            <w:caps/>
                          </w:rPr>
                          <w:id w:val="1007330386"/>
                        </w:sdtPr>
                        <w:sdtEndPr>
                          <w:rPr>
                            <w:b w:val="0"/>
                            <w:bCs w:val="0"/>
                            <w:caps w:val="0"/>
                          </w:rPr>
                        </w:sdtEndPr>
                        <w:sdtContent>
                          <w:bookmarkEnd w:id="1"/>
                          <w:r w:rsidR="00763531" w:rsidRPr="00342895">
                            <w:rPr>
                              <w:b/>
                              <w:bCs/>
                              <w:caps/>
                              <w:color w:val="262626" w:themeColor="text1" w:themeTint="D9"/>
                            </w:rPr>
                            <w:t>Dist</w:t>
                          </w:r>
                          <w:r w:rsidR="00342895" w:rsidRPr="00342895">
                            <w:rPr>
                              <w:b/>
                              <w:bCs/>
                              <w:caps/>
                              <w:color w:val="262626" w:themeColor="text1" w:themeTint="D9"/>
                            </w:rPr>
                            <w:t>ributed</w:t>
                          </w:r>
                          <w:r w:rsidR="00763531" w:rsidRPr="00342895">
                            <w:rPr>
                              <w:b/>
                              <w:bCs/>
                              <w:caps/>
                              <w:color w:val="262626" w:themeColor="text1" w:themeTint="D9"/>
                            </w:rPr>
                            <w:t xml:space="preserve"> Systems</w:t>
                          </w:r>
                          <w:r w:rsidR="008056F0" w:rsidRPr="00342895">
                            <w:rPr>
                              <w:b/>
                              <w:bCs/>
                              <w:caps/>
                              <w:color w:val="262626" w:themeColor="text1" w:themeTint="D9"/>
                            </w:rPr>
                            <w:t xml:space="preserve"> </w:t>
                          </w:r>
                          <w:r w:rsidR="00342895">
                            <w:tab/>
                          </w:r>
                          <w:r w:rsidR="00B358D9">
                            <w:tab/>
                          </w:r>
                          <w:r w:rsidR="00DA11D1">
                            <w:sym w:font="Wingdings" w:char="F0E0"/>
                          </w:r>
                          <w:r w:rsidR="00342895">
                            <w:t>Event-driven microservices, asynchronous workflows, fault-tolerant system design</w:t>
                          </w:r>
                          <w:r w:rsidR="00763531" w:rsidRPr="00763531">
                            <w:t xml:space="preserve"> </w:t>
                          </w:r>
                        </w:sdtContent>
                      </w:sdt>
                      <w:bookmarkEnd w:id="3"/>
                      <w:r w:rsidR="008056F0" w:rsidRPr="008056F0">
                        <w:rPr>
                          <w:b/>
                          <w:bCs/>
                          <w:caps/>
                        </w:rPr>
                        <w:t xml:space="preserve"> </w:t>
                      </w:r>
                    </w:p>
                    <w:bookmarkEnd w:id="2" w:displacedByCustomXml="next"/>
                    <w:sdt>
                      <w:sdtPr>
                        <w:rPr>
                          <w:b/>
                          <w:bCs/>
                          <w:caps/>
                        </w:rPr>
                        <w:id w:val="-1864350571"/>
                      </w:sdtPr>
                      <w:sdtEndPr>
                        <w:rPr>
                          <w:b w:val="0"/>
                          <w:bCs w:val="0"/>
                          <w:caps w:val="0"/>
                        </w:rPr>
                      </w:sdtEndPr>
                      <w:sdtContent>
                        <w:p w14:paraId="7493B545" w14:textId="01AF01A5" w:rsidR="00342895" w:rsidRPr="008056F0" w:rsidRDefault="00342895" w:rsidP="00B358D9">
                          <w:pPr>
                            <w:pStyle w:val="ListBullet"/>
                            <w:numPr>
                              <w:ilvl w:val="0"/>
                              <w:numId w:val="12"/>
                            </w:numPr>
                            <w:spacing w:after="0"/>
                          </w:pPr>
                          <w:sdt>
                            <w:sdtPr>
                              <w:rPr>
                                <w:b/>
                                <w:bCs/>
                                <w:caps/>
                              </w:rPr>
                              <w:id w:val="1741355378"/>
                            </w:sdtPr>
                            <w:sdtEndPr>
                              <w:rPr>
                                <w:b w:val="0"/>
                                <w:bCs w:val="0"/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b/>
                                  <w:bCs/>
                                  <w:caps/>
                                </w:rPr>
                                <w:t>AWS Cloud</w:t>
                              </w:r>
                              <w:r>
                                <w:tab/>
                              </w:r>
                              <w:r w:rsidR="00B358D9">
                                <w:tab/>
                              </w:r>
                              <w:r w:rsidR="00B358D9">
                                <w:tab/>
                              </w:r>
                              <w:r>
                                <w:sym w:font="Wingdings" w:char="F0E0"/>
                              </w:r>
                              <w:r>
                                <w:t xml:space="preserve"> </w:t>
                              </w:r>
                              <w:r w:rsidR="00B358D9">
                                <w:t>Serverless container-based architecture (</w:t>
                              </w:r>
                              <w:r w:rsidRPr="00763531">
                                <w:t>Lambda, API G</w:t>
                              </w:r>
                              <w:r>
                                <w:t>ateway</w:t>
                              </w:r>
                              <w:r w:rsidRPr="00763531">
                                <w:t>, DynamoDB, S3, EC2, EKS</w:t>
                              </w:r>
                            </w:sdtContent>
                          </w:sdt>
                          <w:r w:rsidR="00B358D9">
                            <w:t>)</w:t>
                          </w:r>
                          <w:r w:rsidRPr="008056F0">
                            <w:rPr>
                              <w:b/>
                              <w:bCs/>
                              <w:caps/>
                            </w:rPr>
                            <w:t xml:space="preserve"> </w:t>
                          </w:r>
                        </w:p>
                        <w:p w14:paraId="45E6C794" w14:textId="619E1D36" w:rsidR="008056F0" w:rsidRDefault="008056F0" w:rsidP="00B358D9">
                          <w:pPr>
                            <w:pStyle w:val="ListBullet"/>
                            <w:numPr>
                              <w:ilvl w:val="0"/>
                              <w:numId w:val="12"/>
                            </w:numPr>
                            <w:spacing w:after="0"/>
                          </w:pPr>
                          <w:r w:rsidRPr="00342895">
                            <w:rPr>
                              <w:b/>
                              <w:bCs/>
                              <w:caps/>
                              <w:color w:val="262626" w:themeColor="text1" w:themeTint="D9"/>
                            </w:rPr>
                            <w:t>Backend Development</w:t>
                          </w:r>
                          <w:bookmarkStart w:id="4" w:name="_Hlk228432795"/>
                          <w:r>
                            <w:t xml:space="preserve"> </w:t>
                          </w:r>
                          <w:r w:rsidR="00342895">
                            <w:tab/>
                          </w:r>
                          <w:r>
                            <w:sym w:font="Wingdings" w:char="F0E0"/>
                          </w:r>
                          <w:r>
                            <w:t xml:space="preserve"> </w:t>
                          </w:r>
                          <w:r w:rsidRPr="008056F0">
                            <w:t>Python, REST APIs, asynchronous processing, workflow orchestration (Step Functions)</w:t>
                          </w:r>
                        </w:p>
                      </w:sdtContent>
                    </w:sdt>
                    <w:p w14:paraId="7D736A1A" w14:textId="1F192A3A" w:rsidR="008056F0" w:rsidRDefault="008056F0" w:rsidP="00B358D9">
                      <w:pPr>
                        <w:pStyle w:val="ListBullet"/>
                        <w:numPr>
                          <w:ilvl w:val="0"/>
                          <w:numId w:val="12"/>
                        </w:numPr>
                        <w:spacing w:after="0"/>
                      </w:pPr>
                      <w:bookmarkStart w:id="5" w:name="_Hlk228432806"/>
                      <w:bookmarkEnd w:id="4"/>
                      <w:r w:rsidRPr="00342895">
                        <w:rPr>
                          <w:b/>
                          <w:bCs/>
                          <w:caps/>
                          <w:color w:val="262626" w:themeColor="text1" w:themeTint="D9"/>
                        </w:rPr>
                        <w:t>Infrastructure &amp; DevOps</w:t>
                      </w:r>
                      <w:r>
                        <w:t xml:space="preserve"> </w:t>
                      </w:r>
                      <w:bookmarkStart w:id="6" w:name="_Hlk228432967"/>
                      <w:r w:rsidR="00342895">
                        <w:tab/>
                      </w:r>
                      <w:r>
                        <w:sym w:font="Wingdings" w:char="F0E0"/>
                      </w:r>
                      <w:bookmarkEnd w:id="6"/>
                      <w:r>
                        <w:t xml:space="preserve"> </w:t>
                      </w:r>
                      <w:r w:rsidR="00342895" w:rsidRPr="00342895">
                        <w:t>Terraform, CI/CD pipelines, Docker, Kubernetes (EKS, AKS), infrastructure-as-code</w:t>
                      </w:r>
                    </w:p>
                    <w:p w14:paraId="6A51E4ED" w14:textId="37D7D103" w:rsidR="00342895" w:rsidRDefault="00342895" w:rsidP="00B358D9">
                      <w:pPr>
                        <w:pStyle w:val="ListBullet"/>
                        <w:numPr>
                          <w:ilvl w:val="0"/>
                          <w:numId w:val="12"/>
                        </w:numPr>
                        <w:spacing w:after="0"/>
                      </w:pPr>
                      <w:r w:rsidRPr="00342895">
                        <w:rPr>
                          <w:b/>
                          <w:bCs/>
                          <w:caps/>
                          <w:color w:val="262626" w:themeColor="text1" w:themeTint="D9"/>
                        </w:rPr>
                        <w:t>Observability &amp; Reliability</w:t>
                      </w:r>
                      <w:r>
                        <w:t xml:space="preserve"> </w:t>
                      </w:r>
                      <w:r>
                        <w:tab/>
                      </w:r>
                      <w:r>
                        <w:sym w:font="Wingdings" w:char="F0E0"/>
                      </w:r>
                      <w:r>
                        <w:t xml:space="preserve"> </w:t>
                      </w:r>
                      <w:r w:rsidRPr="00342895">
                        <w:t xml:space="preserve">CloudWatch, Splunk, </w:t>
                      </w:r>
                      <w:proofErr w:type="spellStart"/>
                      <w:r w:rsidRPr="00342895">
                        <w:t>OpenTelemetry</w:t>
                      </w:r>
                      <w:proofErr w:type="spellEnd"/>
                      <w:r w:rsidRPr="00342895">
                        <w:t>, distributed tracing, production incident response</w:t>
                      </w:r>
                    </w:p>
                    <w:p w14:paraId="078C8F52" w14:textId="3729FB82" w:rsidR="00342895" w:rsidRDefault="008056F0" w:rsidP="00B358D9">
                      <w:pPr>
                        <w:pStyle w:val="ListBullet"/>
                        <w:numPr>
                          <w:ilvl w:val="0"/>
                          <w:numId w:val="12"/>
                        </w:numPr>
                        <w:spacing w:after="0"/>
                      </w:pPr>
                      <w:r w:rsidRPr="00342895">
                        <w:rPr>
                          <w:b/>
                          <w:bCs/>
                          <w:caps/>
                          <w:color w:val="262626" w:themeColor="text1" w:themeTint="D9"/>
                        </w:rPr>
                        <w:t>Data &amp; Integrations</w:t>
                      </w:r>
                      <w:r w:rsidR="00342895">
                        <w:t xml:space="preserve"> </w:t>
                      </w:r>
                      <w:r w:rsidR="00342895">
                        <w:tab/>
                      </w:r>
                      <w:r w:rsidR="00342895">
                        <w:tab/>
                      </w:r>
                      <w:r w:rsidR="00342895">
                        <w:sym w:font="Wingdings" w:char="F0E0"/>
                      </w:r>
                      <w:r w:rsidR="00342895">
                        <w:t xml:space="preserve"> </w:t>
                      </w:r>
                      <w:r w:rsidR="00342895" w:rsidRPr="00342895">
                        <w:t>Event streaming, SQS/SNS, Kafka, external API integrations (E2Open, IBM, Box)</w:t>
                      </w:r>
                    </w:p>
                    <w:p w14:paraId="5E3188DC" w14:textId="3CFEC62B" w:rsidR="008056F0" w:rsidRDefault="008056F0" w:rsidP="00B358D9">
                      <w:pPr>
                        <w:pStyle w:val="ListBullet"/>
                        <w:numPr>
                          <w:ilvl w:val="0"/>
                          <w:numId w:val="12"/>
                        </w:numPr>
                        <w:spacing w:after="0"/>
                      </w:pPr>
                      <w:r w:rsidRPr="00342895">
                        <w:rPr>
                          <w:b/>
                          <w:bCs/>
                          <w:caps/>
                          <w:color w:val="262626" w:themeColor="text1" w:themeTint="D9"/>
                        </w:rPr>
                        <w:t>Systems &amp; Networking</w:t>
                      </w:r>
                      <w:r w:rsidR="00342895" w:rsidRPr="00342895">
                        <w:rPr>
                          <w:b/>
                          <w:bCs/>
                          <w:caps/>
                          <w:color w:val="262626" w:themeColor="text1" w:themeTint="D9"/>
                        </w:rPr>
                        <w:t xml:space="preserve"> </w:t>
                      </w:r>
                      <w:r w:rsidR="00342895">
                        <w:tab/>
                      </w:r>
                      <w:r w:rsidR="00342895">
                        <w:sym w:font="Wingdings" w:char="F0E0"/>
                      </w:r>
                      <w:r w:rsidR="00342895">
                        <w:t xml:space="preserve"> </w:t>
                      </w:r>
                      <w:r w:rsidR="00342895" w:rsidRPr="00342895">
                        <w:t>Linux (Ubuntu), Windows Server, networking fundamentals, Cisco routing/switching</w:t>
                      </w:r>
                    </w:p>
                    <w:p w14:paraId="5B01AC54" w14:textId="4DCB78B7" w:rsidR="008056F0" w:rsidRDefault="008056F0" w:rsidP="00B358D9">
                      <w:pPr>
                        <w:pStyle w:val="ListBullet"/>
                        <w:numPr>
                          <w:ilvl w:val="0"/>
                          <w:numId w:val="12"/>
                        </w:numPr>
                        <w:spacing w:after="0"/>
                      </w:pPr>
                      <w:r w:rsidRPr="00342895">
                        <w:rPr>
                          <w:b/>
                          <w:bCs/>
                          <w:caps/>
                          <w:color w:val="262626" w:themeColor="text1" w:themeTint="D9"/>
                        </w:rPr>
                        <w:t>Security</w:t>
                      </w:r>
                      <w:r w:rsidR="00342895" w:rsidRPr="00342895">
                        <w:rPr>
                          <w:b/>
                          <w:bCs/>
                          <w:caps/>
                          <w:color w:val="262626" w:themeColor="text1" w:themeTint="D9"/>
                        </w:rPr>
                        <w:t xml:space="preserve"> </w:t>
                      </w:r>
                      <w:r w:rsidR="00342895" w:rsidRPr="00342895">
                        <w:rPr>
                          <w:b/>
                          <w:bCs/>
                          <w:caps/>
                          <w:color w:val="262626" w:themeColor="text1" w:themeTint="D9"/>
                        </w:rPr>
                        <w:tab/>
                      </w:r>
                      <w:r w:rsidR="00342895">
                        <w:tab/>
                      </w:r>
                      <w:r w:rsidR="00342895">
                        <w:tab/>
                      </w:r>
                      <w:r w:rsidR="00342895">
                        <w:sym w:font="Wingdings" w:char="F0E0"/>
                      </w:r>
                      <w:r w:rsidR="00342895">
                        <w:t xml:space="preserve"> </w:t>
                      </w:r>
                      <w:r w:rsidR="00342895" w:rsidRPr="00342895">
                        <w:t>Detection engineering, credential rotation, access control, Kerberos analysis</w:t>
                      </w:r>
                    </w:p>
                  </w:sdtContent>
                </w:sdt>
                <w:bookmarkEnd w:id="5" w:displacedByCustomXml="next"/>
              </w:sdtContent>
            </w:sdt>
          </w:sdtContent>
        </w:sdt>
      </w:sdtContent>
    </w:sdt>
    <w:bookmarkEnd w:id="0"/>
    <w:p w14:paraId="77681094" w14:textId="77777777" w:rsidR="00CE6942" w:rsidRDefault="00CE6942" w:rsidP="002B5020">
      <w:pPr>
        <w:pStyle w:val="SectionHeading"/>
        <w:spacing w:before="160"/>
      </w:pPr>
    </w:p>
    <w:p w14:paraId="06B39DAF" w14:textId="1AB6F1D4" w:rsidR="002B5020" w:rsidRDefault="002B5020" w:rsidP="002B5020">
      <w:pPr>
        <w:pStyle w:val="SectionHeading"/>
        <w:spacing w:before="160"/>
      </w:pPr>
      <w:r>
        <w:t>Work Experience</w:t>
      </w:r>
    </w:p>
    <w:p w14:paraId="064B0A9D" w14:textId="71E43E78" w:rsidR="005E0E82" w:rsidRDefault="00E4142E" w:rsidP="00E4142E">
      <w:pPr>
        <w:pStyle w:val="Subsection"/>
        <w:spacing w:before="120"/>
      </w:pPr>
      <w:r>
        <w:t xml:space="preserve">Senior </w:t>
      </w:r>
      <w:r w:rsidR="00583C93" w:rsidRPr="007D41B7">
        <w:t xml:space="preserve">Software </w:t>
      </w:r>
      <w:proofErr w:type="gramStart"/>
      <w:r w:rsidR="00583C93" w:rsidRPr="007D41B7">
        <w:t>Engineer  |</w:t>
      </w:r>
      <w:proofErr w:type="gramEnd"/>
      <w:r w:rsidR="00583C93" w:rsidRPr="007D41B7">
        <w:t xml:space="preserve">  Nike Inc.  </w:t>
      </w:r>
      <w:proofErr w:type="gramStart"/>
      <w:r w:rsidR="00583C93" w:rsidRPr="007D41B7">
        <w:t xml:space="preserve">|  </w:t>
      </w:r>
      <w:r w:rsidR="00422431">
        <w:t>Global</w:t>
      </w:r>
      <w:proofErr w:type="gramEnd"/>
      <w:r w:rsidR="00422431">
        <w:t xml:space="preserve"> trade and Customs</w:t>
      </w:r>
      <w:r w:rsidR="00583C93">
        <w:tab/>
      </w:r>
      <w:r w:rsidR="00583C93">
        <w:tab/>
      </w:r>
      <w:r w:rsidR="00583C93">
        <w:tab/>
      </w:r>
      <w:r w:rsidR="000340AE">
        <w:t>03/</w:t>
      </w:r>
      <w:r w:rsidR="00583C93">
        <w:t>202</w:t>
      </w:r>
      <w:r w:rsidR="000340AE">
        <w:t>1</w:t>
      </w:r>
      <w:r w:rsidR="004B57A1">
        <w:t xml:space="preserve"> – </w:t>
      </w:r>
      <w:r>
        <w:t>04/2026</w:t>
      </w:r>
    </w:p>
    <w:p w14:paraId="6FA6E999" w14:textId="7AC91C5A" w:rsidR="00E4142E" w:rsidRDefault="00E4142E" w:rsidP="00E4142E">
      <w:pPr>
        <w:pStyle w:val="ListBullet"/>
      </w:pPr>
      <w:r>
        <w:t>Own design and operation of distributed, event-driven microservices in AWS supporting global trade, customs, and tariff processing systems</w:t>
      </w:r>
    </w:p>
    <w:p w14:paraId="05F6CC1A" w14:textId="65A2CECF" w:rsidR="00E4142E" w:rsidRDefault="00E4142E" w:rsidP="00E4142E">
      <w:pPr>
        <w:pStyle w:val="ListBullet"/>
      </w:pPr>
      <w:r>
        <w:t>Led development of high-volume serverless workflows (Lambda, Step Functions) for purchase order and customs event processing, improving system reliability and throughput</w:t>
      </w:r>
    </w:p>
    <w:p w14:paraId="7BAB701D" w14:textId="0E216BFD" w:rsidR="00E4142E" w:rsidRDefault="00E4142E" w:rsidP="00E4142E">
      <w:pPr>
        <w:pStyle w:val="ListBullet"/>
      </w:pPr>
      <w:r>
        <w:t>Delivered end-to-end trade content and estimated duty systems enabling multi-country tariff calculations and regulatory compliance across global supply chain workflows</w:t>
      </w:r>
    </w:p>
    <w:p w14:paraId="3DDF9745" w14:textId="575FDD9C" w:rsidR="00E4142E" w:rsidRDefault="00E4142E" w:rsidP="00E4142E">
      <w:pPr>
        <w:pStyle w:val="ListBullet"/>
      </w:pPr>
      <w:r>
        <w:t>Played key role in rapid implementation of major regulatory changes (e.g., reciprocal tariffs, HTS updates), adapting systems under tight timelines to meet evolving business requirements</w:t>
      </w:r>
    </w:p>
    <w:p w14:paraId="34E40806" w14:textId="1FDACBFC" w:rsidR="00E4142E" w:rsidRDefault="00E4142E" w:rsidP="00E4142E">
      <w:pPr>
        <w:pStyle w:val="ListBullet"/>
      </w:pPr>
      <w:r>
        <w:t>Drove production reliability across critical systems by diagnosing and resolving high-severity incidents, including classification outages, API failures, and vendor integration issues</w:t>
      </w:r>
    </w:p>
    <w:p w14:paraId="4E290B68" w14:textId="4BB7B7F7" w:rsidR="00E4142E" w:rsidRDefault="00E4142E" w:rsidP="00E4142E">
      <w:pPr>
        <w:pStyle w:val="ListBullet"/>
      </w:pPr>
      <w:r>
        <w:t xml:space="preserve">Built and enhanced observability systems (Splunk, CloudWatch, </w:t>
      </w:r>
      <w:proofErr w:type="spellStart"/>
      <w:r>
        <w:t>OpenTelemetry</w:t>
      </w:r>
      <w:proofErr w:type="spellEnd"/>
      <w:r>
        <w:t>), significantly improving monitoring and debugging of distributed services</w:t>
      </w:r>
    </w:p>
    <w:p w14:paraId="0FE67D6F" w14:textId="688FA8CA" w:rsidR="00E4142E" w:rsidRDefault="00E4142E" w:rsidP="00E4142E">
      <w:pPr>
        <w:pStyle w:val="ListBullet"/>
      </w:pPr>
      <w:r>
        <w:t>Designed and implemented integrations with external vendors (E2Open, IBM, Box), including large-file processing and asynchronous event pipelines</w:t>
      </w:r>
    </w:p>
    <w:p w14:paraId="39144BC0" w14:textId="76C8F6A0" w:rsidR="00E4142E" w:rsidRDefault="00E4142E" w:rsidP="00E4142E">
      <w:pPr>
        <w:pStyle w:val="ListBullet"/>
      </w:pPr>
      <w:r>
        <w:t>Contributed to large-scale platform migrations (SEC / S4HANA, NTN/NTS modernization), supporting evolution of global trade infrastructure</w:t>
      </w:r>
    </w:p>
    <w:p w14:paraId="6458C47F" w14:textId="50D680FF" w:rsidR="00E4142E" w:rsidRDefault="00E4142E" w:rsidP="00E4142E">
      <w:pPr>
        <w:pStyle w:val="ListBullet"/>
      </w:pPr>
      <w:r>
        <w:t>Standardized infrastructure patterns using Terraform, EKS, and CI/CD pipelines, improving deployment consistency and engineering velocity</w:t>
      </w:r>
    </w:p>
    <w:p w14:paraId="46F80684" w14:textId="0D8A842C" w:rsidR="00E4142E" w:rsidRDefault="00E4142E" w:rsidP="00E4142E">
      <w:pPr>
        <w:pStyle w:val="ListBullet"/>
        <w:tabs>
          <w:tab w:val="clear" w:pos="144"/>
        </w:tabs>
      </w:pPr>
      <w:r>
        <w:t>Served as interim Tech Lead, leading a team of engineers and coordinating delivery during leadership transition</w:t>
      </w:r>
    </w:p>
    <w:p w14:paraId="439D3519" w14:textId="218FFDBD" w:rsidR="002C440D" w:rsidRDefault="002C440D" w:rsidP="002C440D">
      <w:pPr>
        <w:pStyle w:val="Subsection"/>
        <w:spacing w:before="120"/>
      </w:pPr>
      <w:r>
        <w:t xml:space="preserve">Cloud </w:t>
      </w:r>
      <w:proofErr w:type="gramStart"/>
      <w:r>
        <w:t>Engineer  |</w:t>
      </w:r>
      <w:proofErr w:type="gramEnd"/>
      <w:r>
        <w:t xml:space="preserve">  Nike Inc.  </w:t>
      </w:r>
      <w:proofErr w:type="gramStart"/>
      <w:r>
        <w:t>|  Azure</w:t>
      </w:r>
      <w:proofErr w:type="gramEnd"/>
      <w:r>
        <w:t xml:space="preserve"> Engineering</w:t>
      </w:r>
      <w:r>
        <w:tab/>
      </w:r>
      <w:r>
        <w:tab/>
      </w:r>
      <w:r>
        <w:tab/>
      </w:r>
      <w:r>
        <w:tab/>
      </w:r>
      <w:r>
        <w:tab/>
      </w:r>
      <w:r w:rsidR="000340AE">
        <w:t>09/</w:t>
      </w:r>
      <w:r>
        <w:t>2020</w:t>
      </w:r>
      <w:r w:rsidR="004B57A1">
        <w:t xml:space="preserve"> – </w:t>
      </w:r>
      <w:r w:rsidR="000340AE">
        <w:t>03/</w:t>
      </w:r>
      <w:r w:rsidR="004B57A1">
        <w:t>202</w:t>
      </w:r>
      <w:r w:rsidR="000340AE">
        <w:t>1</w:t>
      </w:r>
    </w:p>
    <w:p w14:paraId="00D34225" w14:textId="69173421" w:rsidR="002C440D" w:rsidRDefault="002C440D" w:rsidP="000325D0">
      <w:pPr>
        <w:pStyle w:val="ListBullet"/>
        <w:tabs>
          <w:tab w:val="clear" w:pos="144"/>
          <w:tab w:val="num" w:pos="0"/>
        </w:tabs>
      </w:pPr>
      <w:r>
        <w:t>Worked with PowerShell to query Azure infrastructure</w:t>
      </w:r>
    </w:p>
    <w:p w14:paraId="3A37D72A" w14:textId="0EF44B13" w:rsidR="002358BA" w:rsidRDefault="002358BA" w:rsidP="000325D0">
      <w:pPr>
        <w:pStyle w:val="ListBullet"/>
        <w:tabs>
          <w:tab w:val="clear" w:pos="144"/>
          <w:tab w:val="num" w:pos="0"/>
        </w:tabs>
      </w:pPr>
      <w:r>
        <w:t>Constructed PowerShell runbooks to automatically deploy Azure resources</w:t>
      </w:r>
    </w:p>
    <w:p w14:paraId="5691559C" w14:textId="0EC2FAAB" w:rsidR="002C440D" w:rsidRDefault="002C440D" w:rsidP="000325D0">
      <w:pPr>
        <w:pStyle w:val="ListBullet"/>
        <w:tabs>
          <w:tab w:val="clear" w:pos="144"/>
          <w:tab w:val="num" w:pos="0"/>
        </w:tabs>
      </w:pPr>
      <w:r>
        <w:t>Wrote PowerShell script to audit permissions to Azure resources</w:t>
      </w:r>
    </w:p>
    <w:p w14:paraId="5B5A06A0" w14:textId="151BEF52" w:rsidR="00BE4A9D" w:rsidRDefault="00BE4A9D" w:rsidP="00BE4A9D">
      <w:pPr>
        <w:pStyle w:val="Subsection"/>
        <w:spacing w:before="120"/>
      </w:pPr>
      <w:r>
        <w:t xml:space="preserve">Cyber security </w:t>
      </w:r>
      <w:proofErr w:type="gramStart"/>
      <w:r>
        <w:t>analyst  |</w:t>
      </w:r>
      <w:proofErr w:type="gramEnd"/>
      <w:r>
        <w:t xml:space="preserve">  Nike Inc.  </w:t>
      </w:r>
      <w:proofErr w:type="gramStart"/>
      <w:r>
        <w:t xml:space="preserve">|  </w:t>
      </w:r>
      <w:r w:rsidR="00194296">
        <w:t>Nike</w:t>
      </w:r>
      <w:proofErr w:type="gramEnd"/>
      <w:r w:rsidR="00194296">
        <w:t xml:space="preserve"> Cyber Defense Center</w:t>
      </w:r>
      <w:r>
        <w:tab/>
      </w:r>
      <w:r>
        <w:tab/>
      </w:r>
      <w:r>
        <w:tab/>
      </w:r>
      <w:r w:rsidR="00422431">
        <w:t>03/</w:t>
      </w:r>
      <w:r>
        <w:t>2020</w:t>
      </w:r>
      <w:r w:rsidR="00422431">
        <w:t xml:space="preserve"> – 09/2020</w:t>
      </w:r>
    </w:p>
    <w:p w14:paraId="0DB2C941" w14:textId="35B0BC59" w:rsidR="007A7509" w:rsidRDefault="007A7509" w:rsidP="007A7509">
      <w:pPr>
        <w:pStyle w:val="ListBullet"/>
      </w:pPr>
      <w:r>
        <w:t>Architected and built serverless solution in AWS to automat</w:t>
      </w:r>
      <w:r w:rsidR="00C45481">
        <w:t>e audit of incident</w:t>
      </w:r>
      <w:r>
        <w:t xml:space="preserve"> tickets</w:t>
      </w:r>
    </w:p>
    <w:p w14:paraId="48DAF5C4" w14:textId="7F7D8D52" w:rsidR="007A7509" w:rsidRDefault="007A7509" w:rsidP="007A7509">
      <w:pPr>
        <w:pStyle w:val="ListBullet"/>
      </w:pPr>
      <w:r>
        <w:t xml:space="preserve">Built custom dashboards to enable enhanced </w:t>
      </w:r>
      <w:r w:rsidR="00CE2E89">
        <w:t>security operations metrics</w:t>
      </w:r>
      <w:r>
        <w:t xml:space="preserve"> </w:t>
      </w:r>
      <w:r w:rsidR="00CE2E89">
        <w:t>and reporting</w:t>
      </w:r>
    </w:p>
    <w:p w14:paraId="189A616C" w14:textId="7E39E27D" w:rsidR="00454B8E" w:rsidRDefault="00454B8E" w:rsidP="00BE4A9D">
      <w:pPr>
        <w:pStyle w:val="ListBullet"/>
      </w:pPr>
      <w:r>
        <w:t>Led development o</w:t>
      </w:r>
      <w:r w:rsidR="001461B0">
        <w:t>f</w:t>
      </w:r>
      <w:r>
        <w:t xml:space="preserve"> </w:t>
      </w:r>
      <w:r w:rsidR="00375975">
        <w:t>two</w:t>
      </w:r>
      <w:r>
        <w:t xml:space="preserve"> detections </w:t>
      </w:r>
      <w:r w:rsidR="00375975">
        <w:t>focused</w:t>
      </w:r>
      <w:r>
        <w:t xml:space="preserve"> </w:t>
      </w:r>
      <w:r w:rsidR="00375975">
        <w:t>on</w:t>
      </w:r>
      <w:r>
        <w:t xml:space="preserve"> </w:t>
      </w:r>
      <w:r w:rsidR="001461B0">
        <w:t xml:space="preserve">different types of </w:t>
      </w:r>
      <w:r>
        <w:t>Kerberos abuse</w:t>
      </w:r>
      <w:r w:rsidR="001461B0">
        <w:t xml:space="preserve"> on company resources</w:t>
      </w:r>
    </w:p>
    <w:p w14:paraId="416E730D" w14:textId="04999A44" w:rsidR="001461B0" w:rsidRDefault="001461B0" w:rsidP="001461B0">
      <w:pPr>
        <w:pStyle w:val="ListBullet"/>
        <w:tabs>
          <w:tab w:val="clear" w:pos="144"/>
          <w:tab w:val="num" w:pos="288"/>
        </w:tabs>
        <w:ind w:left="288"/>
      </w:pPr>
      <w:r>
        <w:t xml:space="preserve">Built and tuned two dashboards to identify and track </w:t>
      </w:r>
      <w:r w:rsidR="008C6E52">
        <w:t xml:space="preserve">malicious </w:t>
      </w:r>
      <w:r>
        <w:t>Kerberos</w:t>
      </w:r>
      <w:r w:rsidR="008C6E52">
        <w:t>-related activity</w:t>
      </w:r>
    </w:p>
    <w:p w14:paraId="7848CAB4" w14:textId="3A770AD6" w:rsidR="00340181" w:rsidRDefault="00340181" w:rsidP="001461B0">
      <w:pPr>
        <w:pStyle w:val="ListBullet"/>
        <w:tabs>
          <w:tab w:val="clear" w:pos="144"/>
          <w:tab w:val="num" w:pos="288"/>
        </w:tabs>
        <w:ind w:left="288"/>
      </w:pPr>
      <w:r>
        <w:t xml:space="preserve">Participated in </w:t>
      </w:r>
      <w:r w:rsidR="008C6E52">
        <w:t xml:space="preserve">cross-team </w:t>
      </w:r>
      <w:r>
        <w:t xml:space="preserve">Purple Team activity to </w:t>
      </w:r>
      <w:r w:rsidR="00DE2996">
        <w:t>test</w:t>
      </w:r>
      <w:r>
        <w:t xml:space="preserve"> effectiveness of detections</w:t>
      </w:r>
    </w:p>
    <w:p w14:paraId="33B4E74A" w14:textId="5B362C91" w:rsidR="002B5020" w:rsidRDefault="002B5020" w:rsidP="002B5020">
      <w:pPr>
        <w:pStyle w:val="Subsection"/>
        <w:spacing w:before="120"/>
      </w:pPr>
      <w:r>
        <w:t xml:space="preserve">Software </w:t>
      </w:r>
      <w:proofErr w:type="gramStart"/>
      <w:r>
        <w:t>enginee</w:t>
      </w:r>
      <w:r w:rsidR="00A83F17">
        <w:t>R</w:t>
      </w:r>
      <w:r>
        <w:t xml:space="preserve">  |</w:t>
      </w:r>
      <w:proofErr w:type="gramEnd"/>
      <w:r>
        <w:t xml:space="preserve">  Nike Inc.</w:t>
      </w:r>
      <w:r w:rsidR="001F0A9A">
        <w:t xml:space="preserve">  </w:t>
      </w:r>
      <w:proofErr w:type="gramStart"/>
      <w:r w:rsidR="001F0A9A">
        <w:t>|  Trade</w:t>
      </w:r>
      <w:proofErr w:type="gramEnd"/>
      <w:r w:rsidR="001F0A9A">
        <w:t xml:space="preserve"> team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583C93">
        <w:t>09/</w:t>
      </w:r>
      <w:r>
        <w:t xml:space="preserve">2019 </w:t>
      </w:r>
      <w:r w:rsidR="00583C93">
        <w:t>–</w:t>
      </w:r>
      <w:r>
        <w:t xml:space="preserve"> </w:t>
      </w:r>
      <w:r w:rsidR="00583C93">
        <w:t>03/</w:t>
      </w:r>
      <w:r>
        <w:t>2020</w:t>
      </w:r>
    </w:p>
    <w:p w14:paraId="3E19DBDF" w14:textId="3E9E6FB4" w:rsidR="002B5020" w:rsidRDefault="002B5020" w:rsidP="002B5020">
      <w:pPr>
        <w:pStyle w:val="ListBullet"/>
      </w:pPr>
      <w:r>
        <w:lastRenderedPageBreak/>
        <w:t xml:space="preserve">Created and managed AWS infrastructure components using Terraform, built REST APIs in Python with Okta-based SSO, </w:t>
      </w:r>
      <w:r w:rsidR="00BE393A">
        <w:t>helped</w:t>
      </w:r>
      <w:r>
        <w:t xml:space="preserve"> design and implement microservice architecture, implemented CI/CD practices using Jenkins pipelines</w:t>
      </w:r>
    </w:p>
    <w:p w14:paraId="5F302421" w14:textId="7E1A795D" w:rsidR="00AA70E1" w:rsidRDefault="00AA70E1" w:rsidP="009C3F8E">
      <w:pPr>
        <w:pStyle w:val="ListBullet"/>
        <w:tabs>
          <w:tab w:val="clear" w:pos="144"/>
          <w:tab w:val="num" w:pos="288"/>
        </w:tabs>
        <w:ind w:left="288"/>
      </w:pPr>
      <w:r>
        <w:t>This work resulted in the creation of a ‘one-stop</w:t>
      </w:r>
      <w:r w:rsidR="008C6E52">
        <w:t xml:space="preserve"> </w:t>
      </w:r>
      <w:r>
        <w:t xml:space="preserve">shop’ endpoint for brokers to retrieve customs data and product information for customs </w:t>
      </w:r>
      <w:r w:rsidR="00B3386D">
        <w:t>filings</w:t>
      </w:r>
    </w:p>
    <w:p w14:paraId="0114D9A0" w14:textId="4073D9C8" w:rsidR="002B5020" w:rsidRDefault="002B5020" w:rsidP="002B5020">
      <w:pPr>
        <w:pStyle w:val="Subsection"/>
        <w:spacing w:before="120"/>
      </w:pPr>
      <w:r>
        <w:t xml:space="preserve">IT Infrastructure </w:t>
      </w:r>
      <w:proofErr w:type="gramStart"/>
      <w:r>
        <w:t>intern  |</w:t>
      </w:r>
      <w:proofErr w:type="gramEnd"/>
      <w:r>
        <w:t xml:space="preserve">  George Fox University </w:t>
      </w:r>
      <w:r>
        <w:tab/>
      </w:r>
      <w:r>
        <w:tab/>
      </w:r>
      <w:r>
        <w:tab/>
      </w:r>
      <w:r w:rsidR="000C69CD">
        <w:tab/>
      </w:r>
      <w:r w:rsidR="000C69CD">
        <w:tab/>
      </w:r>
      <w:r>
        <w:t>2017 - 2019</w:t>
      </w:r>
    </w:p>
    <w:p w14:paraId="17ED79E9" w14:textId="0CC55F36" w:rsidR="002B5020" w:rsidRDefault="002B5020" w:rsidP="002B5020">
      <w:pPr>
        <w:pStyle w:val="ListBullet"/>
      </w:pPr>
      <w:r>
        <w:t>Provided assistance with IT Infrastructure operations such as configuration changes, equipment installations, cable runs and termination, Wi-Fi testing, server room upkeep, and general troubleshooting</w:t>
      </w:r>
    </w:p>
    <w:p w14:paraId="0C6AAEA0" w14:textId="6C8225A6" w:rsidR="002B5020" w:rsidRDefault="002B5020" w:rsidP="002B5020">
      <w:pPr>
        <w:pStyle w:val="Subsection"/>
        <w:spacing w:before="120"/>
      </w:pPr>
      <w:r>
        <w:t xml:space="preserve">Heavy Haul Truck </w:t>
      </w:r>
      <w:proofErr w:type="gramStart"/>
      <w:r>
        <w:t>Driver  |</w:t>
      </w:r>
      <w:proofErr w:type="gramEnd"/>
      <w:r>
        <w:t xml:space="preserve">  Riverbrook Trucking</w:t>
      </w:r>
      <w:r>
        <w:tab/>
      </w:r>
      <w:r>
        <w:tab/>
      </w:r>
      <w:r>
        <w:tab/>
      </w:r>
      <w:r>
        <w:tab/>
      </w:r>
      <w:r>
        <w:tab/>
        <w:t>2012 - 2019</w:t>
      </w:r>
    </w:p>
    <w:p w14:paraId="77453F8A" w14:textId="4CA00F95" w:rsidR="004210D7" w:rsidRDefault="004210D7" w:rsidP="004210D7">
      <w:pPr>
        <w:pStyle w:val="ListBullet"/>
      </w:pPr>
      <w:r>
        <w:t>Operated heavy transport under strict safety and regulatory constraints, demonstrating reliability and discipline</w:t>
      </w:r>
    </w:p>
    <w:p w14:paraId="0C5258B9" w14:textId="25F3064B" w:rsidR="00B85C87" w:rsidRDefault="002B5020" w:rsidP="00C72119">
      <w:pPr>
        <w:pStyle w:val="ListBullet"/>
        <w:spacing w:after="0"/>
      </w:pPr>
      <w:r>
        <w:t>Responsible for planning and executing safe and legal transport of loads up to 16’ wide, 16’ high, and 2</w:t>
      </w:r>
      <w:r w:rsidR="00C72119">
        <w:t>5</w:t>
      </w:r>
      <w:r>
        <w:t xml:space="preserve">0,000 lbs. GVW across </w:t>
      </w:r>
      <w:r w:rsidR="004210D7">
        <w:t>Pacific Northwest</w:t>
      </w:r>
    </w:p>
    <w:p w14:paraId="5ACEB8CB" w14:textId="479429CC" w:rsidR="00CE6942" w:rsidRDefault="00CE6942" w:rsidP="00CE6942"/>
    <w:p w14:paraId="1A146016" w14:textId="77777777" w:rsidR="00CE6942" w:rsidRPr="00CE6942" w:rsidRDefault="00CE6942" w:rsidP="00CE6942"/>
    <w:p w14:paraId="615075CD" w14:textId="5AFBE378" w:rsidR="00AA70E1" w:rsidRDefault="00AA70E1" w:rsidP="00AA70E1">
      <w:pPr>
        <w:pStyle w:val="SectionHeading"/>
        <w:spacing w:before="160"/>
      </w:pPr>
      <w:r>
        <w:t>Activities / Certifications</w:t>
      </w:r>
    </w:p>
    <w:p w14:paraId="51B8AE27" w14:textId="57EB4F42" w:rsidR="00AA70E1" w:rsidRDefault="00AA70E1" w:rsidP="00AA70E1">
      <w:pPr>
        <w:pStyle w:val="Subsection"/>
        <w:spacing w:before="100"/>
      </w:pPr>
      <w:r>
        <w:t>Pacific Region Collegiate Cyber Defen</w:t>
      </w:r>
      <w:r w:rsidR="00CE2E89">
        <w:t>S</w:t>
      </w:r>
      <w:r>
        <w:t xml:space="preserve">e </w:t>
      </w:r>
      <w:proofErr w:type="gramStart"/>
      <w:r>
        <w:t>Competition  |</w:t>
      </w:r>
      <w:proofErr w:type="gramEnd"/>
      <w:r>
        <w:t xml:space="preserve">  Team Captain</w:t>
      </w:r>
      <w:r>
        <w:tab/>
      </w:r>
      <w:r>
        <w:tab/>
        <w:t>2018 – 2019</w:t>
      </w:r>
    </w:p>
    <w:p w14:paraId="34FDFB0A" w14:textId="77777777" w:rsidR="00AA70E1" w:rsidRDefault="00AA70E1" w:rsidP="00AA70E1">
      <w:pPr>
        <w:pStyle w:val="ListBullet"/>
      </w:pPr>
      <w:r>
        <w:t>Served as Team Captain on George Fox’s first-ever Collegiate Cyber Defense Competition team, qualified for Regionals</w:t>
      </w:r>
    </w:p>
    <w:p w14:paraId="0E94858E" w14:textId="2B77396A" w:rsidR="00AA70E1" w:rsidRDefault="00AA70E1" w:rsidP="00AA70E1">
      <w:pPr>
        <w:pStyle w:val="ListBullet"/>
      </w:pPr>
      <w:r>
        <w:t>Managed team of 8 cybersecurity majors in operation of corporate network while simultaneously hardening</w:t>
      </w:r>
      <w:r w:rsidR="00CE2E89">
        <w:t xml:space="preserve"> network resources</w:t>
      </w:r>
      <w:r>
        <w:t xml:space="preserve"> to withstand attacks from cybersecurity industry professionals</w:t>
      </w:r>
    </w:p>
    <w:p w14:paraId="72D440AB" w14:textId="794C7DDA" w:rsidR="00AA70E1" w:rsidRDefault="00AA70E1" w:rsidP="00AA70E1">
      <w:pPr>
        <w:pStyle w:val="Subsection"/>
        <w:spacing w:before="100"/>
      </w:pPr>
      <w:r>
        <w:t xml:space="preserve">Commercial Driver’s license (class </w:t>
      </w:r>
      <w:proofErr w:type="gramStart"/>
      <w:r>
        <w:t>a)  |</w:t>
      </w:r>
      <w:proofErr w:type="gramEnd"/>
      <w:r>
        <w:t xml:space="preserve">  Salem or </w:t>
      </w:r>
      <w:r>
        <w:tab/>
      </w:r>
      <w:r>
        <w:tab/>
      </w:r>
      <w:r>
        <w:tab/>
      </w:r>
      <w:r>
        <w:tab/>
      </w:r>
      <w:r>
        <w:tab/>
        <w:t>2016 – present</w:t>
      </w:r>
    </w:p>
    <w:p w14:paraId="1BCD5919" w14:textId="77777777" w:rsidR="00B85C87" w:rsidRDefault="00B85C87" w:rsidP="002B5020">
      <w:pPr>
        <w:pStyle w:val="SectionHeading"/>
        <w:spacing w:before="160"/>
      </w:pPr>
    </w:p>
    <w:p w14:paraId="4A6D7944" w14:textId="4E227AC9" w:rsidR="002B5020" w:rsidRDefault="002B5020" w:rsidP="002B5020">
      <w:pPr>
        <w:pStyle w:val="SectionHeading"/>
        <w:spacing w:before="160"/>
      </w:pPr>
      <w:r>
        <w:t>Education</w:t>
      </w:r>
    </w:p>
    <w:p w14:paraId="64D207C8" w14:textId="635667C9" w:rsidR="002B5020" w:rsidRDefault="002B5020" w:rsidP="002B5020">
      <w:pPr>
        <w:pStyle w:val="Subsection"/>
        <w:spacing w:before="100"/>
      </w:pPr>
      <w:r>
        <w:t xml:space="preserve">George Fox </w:t>
      </w:r>
      <w:proofErr w:type="gramStart"/>
      <w:r>
        <w:t>University  |</w:t>
      </w:r>
      <w:proofErr w:type="gramEnd"/>
      <w:r>
        <w:t xml:space="preserve">  Newberg or                                                                                                    </w:t>
      </w:r>
      <w:r>
        <w:tab/>
      </w:r>
      <w:r>
        <w:tab/>
      </w:r>
      <w:r w:rsidR="00747691">
        <w:t xml:space="preserve">2015 - </w:t>
      </w:r>
      <w:r>
        <w:t>2019</w:t>
      </w:r>
    </w:p>
    <w:p w14:paraId="68817AF1" w14:textId="77777777" w:rsidR="002B5020" w:rsidRDefault="002B5020" w:rsidP="002B5020">
      <w:pPr>
        <w:pStyle w:val="ListBullet"/>
      </w:pPr>
      <w:r>
        <w:t>Bachelor of Science, Computer Science (emphasis in Cybersecurity)</w:t>
      </w:r>
    </w:p>
    <w:p w14:paraId="38AF56D6" w14:textId="77777777" w:rsidR="00B85C87" w:rsidRDefault="00B85C87" w:rsidP="00AA70E1">
      <w:pPr>
        <w:pStyle w:val="SectionHeading"/>
        <w:spacing w:before="160"/>
      </w:pPr>
    </w:p>
    <w:p w14:paraId="7676535A" w14:textId="2FDFD306" w:rsidR="00AA70E1" w:rsidRDefault="00AA70E1" w:rsidP="00AA70E1">
      <w:pPr>
        <w:pStyle w:val="SectionHeading"/>
        <w:spacing w:before="160"/>
      </w:pPr>
      <w:r>
        <w:t>Relevant Projects</w:t>
      </w:r>
    </w:p>
    <w:sdt>
      <w:sdtPr>
        <w:rPr>
          <w:b w:val="0"/>
          <w:bCs w:val="0"/>
          <w:caps w:val="0"/>
          <w:color w:val="404040" w:themeColor="text1" w:themeTint="BF"/>
        </w:rPr>
        <w:id w:val="-1970652108"/>
      </w:sdtPr>
      <w:sdtContent>
        <w:p w14:paraId="34688D92" w14:textId="49852AF1" w:rsidR="00AA70E1" w:rsidRDefault="004210D7" w:rsidP="00AA70E1">
          <w:pPr>
            <w:pStyle w:val="Subsection"/>
            <w:spacing w:before="120"/>
          </w:pPr>
          <w:r>
            <w:t>Computer Vision for Agricultural Automation</w:t>
          </w:r>
          <w:r>
            <w:tab/>
          </w:r>
          <w:r>
            <w:tab/>
          </w:r>
          <w:r w:rsidR="00AA70E1">
            <w:tab/>
          </w:r>
          <w:r w:rsidR="00AA70E1">
            <w:tab/>
          </w:r>
          <w:r w:rsidR="00AA70E1">
            <w:tab/>
          </w:r>
          <w:r w:rsidR="00AA70E1">
            <w:tab/>
            <w:t>2018 - 2019</w:t>
          </w:r>
        </w:p>
        <w:p w14:paraId="73BD45FF" w14:textId="7CBC1074" w:rsidR="00AA70E1" w:rsidRDefault="00B358D9" w:rsidP="00B358D9">
          <w:pPr>
            <w:pStyle w:val="ListBullet"/>
            <w:tabs>
              <w:tab w:val="clear" w:pos="144"/>
            </w:tabs>
          </w:pPr>
          <w:r>
            <w:t>Developed a system to identify crops using computer vision in an interdisciplinary engineering project</w:t>
          </w:r>
        </w:p>
      </w:sdtContent>
    </w:sdt>
    <w:p w14:paraId="2B26790A" w14:textId="77777777" w:rsidR="000B1E89" w:rsidRDefault="000B1E89" w:rsidP="007E6653">
      <w:pPr>
        <w:pStyle w:val="SectionHeading"/>
        <w:spacing w:before="160"/>
      </w:pPr>
    </w:p>
    <w:p w14:paraId="1BE23A00" w14:textId="77777777" w:rsidR="000B1E89" w:rsidRDefault="000B1E89" w:rsidP="007E6653">
      <w:pPr>
        <w:pStyle w:val="SectionHeading"/>
        <w:spacing w:before="160"/>
      </w:pPr>
    </w:p>
    <w:p w14:paraId="01B12022" w14:textId="2E7BDD20" w:rsidR="000B1E89" w:rsidRDefault="000B1E89" w:rsidP="007E6653">
      <w:pPr>
        <w:pStyle w:val="SectionHeading"/>
        <w:spacing w:before="160"/>
      </w:pPr>
    </w:p>
    <w:p w14:paraId="60DEED90" w14:textId="77777777" w:rsidR="002B5020" w:rsidRPr="002B5020" w:rsidRDefault="002B5020" w:rsidP="002B5020"/>
    <w:p w14:paraId="0D43B805" w14:textId="77777777" w:rsidR="000B1E89" w:rsidRDefault="000B1E89" w:rsidP="007E6653">
      <w:pPr>
        <w:pStyle w:val="SectionHeading"/>
        <w:spacing w:before="160"/>
      </w:pPr>
    </w:p>
    <w:sectPr w:rsidR="000B1E89" w:rsidSect="0013560F">
      <w:headerReference w:type="default" r:id="rId9"/>
      <w:footerReference w:type="default" r:id="rId10"/>
      <w:pgSz w:w="12240" w:h="15840"/>
      <w:pgMar w:top="360" w:right="1080" w:bottom="360" w:left="108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689C3" w14:textId="77777777" w:rsidR="00EA09C5" w:rsidRDefault="00EA09C5">
      <w:pPr>
        <w:spacing w:after="0"/>
      </w:pPr>
      <w:r>
        <w:separator/>
      </w:r>
    </w:p>
  </w:endnote>
  <w:endnote w:type="continuationSeparator" w:id="0">
    <w:p w14:paraId="26A04A6F" w14:textId="77777777" w:rsidR="00EA09C5" w:rsidRDefault="00EA09C5">
      <w:pPr>
        <w:spacing w:after="0"/>
      </w:pPr>
      <w:r>
        <w:continuationSeparator/>
      </w:r>
    </w:p>
  </w:endnote>
  <w:endnote w:type="continuationNotice" w:id="1">
    <w:p w14:paraId="31D62F29" w14:textId="77777777" w:rsidR="00EA09C5" w:rsidRDefault="00EA09C5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53CCF" w14:textId="2CC4CBE7" w:rsidR="002603F9" w:rsidRDefault="003E2035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9D187B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24382" w14:textId="77777777" w:rsidR="00EA09C5" w:rsidRDefault="00EA09C5">
      <w:pPr>
        <w:spacing w:after="0"/>
      </w:pPr>
      <w:r>
        <w:separator/>
      </w:r>
    </w:p>
  </w:footnote>
  <w:footnote w:type="continuationSeparator" w:id="0">
    <w:p w14:paraId="07246F3B" w14:textId="77777777" w:rsidR="00EA09C5" w:rsidRDefault="00EA09C5">
      <w:pPr>
        <w:spacing w:after="0"/>
      </w:pPr>
      <w:r>
        <w:continuationSeparator/>
      </w:r>
    </w:p>
  </w:footnote>
  <w:footnote w:type="continuationNotice" w:id="1">
    <w:p w14:paraId="7715A4ED" w14:textId="77777777" w:rsidR="00EA09C5" w:rsidRDefault="00EA09C5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A3A50" w14:textId="77777777" w:rsidR="005D1FCD" w:rsidRDefault="005D1F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E2E97BA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" w15:restartNumberingAfterBreak="0">
    <w:nsid w:val="00DE678E"/>
    <w:multiLevelType w:val="hybridMultilevel"/>
    <w:tmpl w:val="D25818B8"/>
    <w:lvl w:ilvl="0" w:tplc="5498E414">
      <w:start w:val="503"/>
      <w:numFmt w:val="bullet"/>
      <w:lvlText w:val=""/>
      <w:lvlJc w:val="left"/>
      <w:pPr>
        <w:ind w:left="144" w:hanging="144"/>
      </w:pPr>
      <w:rPr>
        <w:rFonts w:ascii="Wingdings" w:eastAsiaTheme="minorHAnsi" w:hAnsi="Wingding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882054"/>
    <w:multiLevelType w:val="hybridMultilevel"/>
    <w:tmpl w:val="DBEA2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D55F03"/>
    <w:multiLevelType w:val="multilevel"/>
    <w:tmpl w:val="8BD0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71DEA"/>
    <w:multiLevelType w:val="multilevel"/>
    <w:tmpl w:val="A34E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B45C3"/>
    <w:multiLevelType w:val="multilevel"/>
    <w:tmpl w:val="1D74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F32BFF"/>
    <w:multiLevelType w:val="multilevel"/>
    <w:tmpl w:val="3B14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F54ADE"/>
    <w:multiLevelType w:val="multilevel"/>
    <w:tmpl w:val="D00E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D612E3"/>
    <w:multiLevelType w:val="multilevel"/>
    <w:tmpl w:val="A172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995FF3"/>
    <w:multiLevelType w:val="hybridMultilevel"/>
    <w:tmpl w:val="5ED23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CC7FB5"/>
    <w:multiLevelType w:val="multilevel"/>
    <w:tmpl w:val="0EEC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892ED7"/>
    <w:multiLevelType w:val="hybridMultilevel"/>
    <w:tmpl w:val="5DF84CC8"/>
    <w:lvl w:ilvl="0" w:tplc="0BD06E34">
      <w:start w:val="1"/>
      <w:numFmt w:val="bullet"/>
      <w:lvlText w:val=""/>
      <w:lvlJc w:val="left"/>
      <w:pPr>
        <w:ind w:left="36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D34FD2"/>
    <w:multiLevelType w:val="multilevel"/>
    <w:tmpl w:val="DF0C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2F38F3"/>
    <w:multiLevelType w:val="multilevel"/>
    <w:tmpl w:val="DECC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067CD7"/>
    <w:multiLevelType w:val="multilevel"/>
    <w:tmpl w:val="3CCC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1478B0"/>
    <w:multiLevelType w:val="multilevel"/>
    <w:tmpl w:val="7880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7D0B5A"/>
    <w:multiLevelType w:val="multilevel"/>
    <w:tmpl w:val="5C70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E425E2"/>
    <w:multiLevelType w:val="multilevel"/>
    <w:tmpl w:val="2B0E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013579"/>
    <w:multiLevelType w:val="hybridMultilevel"/>
    <w:tmpl w:val="26E47C72"/>
    <w:lvl w:ilvl="0" w:tplc="0BD06E34">
      <w:start w:val="1"/>
      <w:numFmt w:val="bullet"/>
      <w:lvlText w:val=""/>
      <w:lvlJc w:val="left"/>
      <w:pPr>
        <w:ind w:left="36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853A61"/>
    <w:multiLevelType w:val="multilevel"/>
    <w:tmpl w:val="B584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112BBE"/>
    <w:multiLevelType w:val="hybridMultilevel"/>
    <w:tmpl w:val="C6B242D4"/>
    <w:lvl w:ilvl="0" w:tplc="24AC35B0">
      <w:start w:val="503"/>
      <w:numFmt w:val="bullet"/>
      <w:lvlText w:val="-"/>
      <w:lvlJc w:val="left"/>
      <w:pPr>
        <w:ind w:left="288" w:hanging="144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7438356">
    <w:abstractNumId w:val="0"/>
  </w:num>
  <w:num w:numId="2" w16cid:durableId="713969500">
    <w:abstractNumId w:val="0"/>
    <w:lvlOverride w:ilvl="0">
      <w:startOverride w:val="1"/>
    </w:lvlOverride>
  </w:num>
  <w:num w:numId="3" w16cid:durableId="987712199">
    <w:abstractNumId w:val="0"/>
    <w:lvlOverride w:ilvl="0">
      <w:startOverride w:val="1"/>
    </w:lvlOverride>
  </w:num>
  <w:num w:numId="4" w16cid:durableId="1451895000">
    <w:abstractNumId w:val="0"/>
    <w:lvlOverride w:ilvl="0">
      <w:startOverride w:val="1"/>
    </w:lvlOverride>
  </w:num>
  <w:num w:numId="5" w16cid:durableId="1041588139">
    <w:abstractNumId w:val="2"/>
  </w:num>
  <w:num w:numId="6" w16cid:durableId="1134978883">
    <w:abstractNumId w:val="9"/>
  </w:num>
  <w:num w:numId="7" w16cid:durableId="1379668905">
    <w:abstractNumId w:val="18"/>
  </w:num>
  <w:num w:numId="8" w16cid:durableId="1488210882">
    <w:abstractNumId w:val="11"/>
  </w:num>
  <w:num w:numId="9" w16cid:durableId="236325580">
    <w:abstractNumId w:val="0"/>
  </w:num>
  <w:num w:numId="10" w16cid:durableId="861209623">
    <w:abstractNumId w:val="0"/>
  </w:num>
  <w:num w:numId="11" w16cid:durableId="2115703852">
    <w:abstractNumId w:val="20"/>
  </w:num>
  <w:num w:numId="12" w16cid:durableId="114493159">
    <w:abstractNumId w:val="1"/>
  </w:num>
  <w:num w:numId="13" w16cid:durableId="1284195584">
    <w:abstractNumId w:val="12"/>
  </w:num>
  <w:num w:numId="14" w16cid:durableId="1541210313">
    <w:abstractNumId w:val="3"/>
  </w:num>
  <w:num w:numId="15" w16cid:durableId="893856725">
    <w:abstractNumId w:val="4"/>
  </w:num>
  <w:num w:numId="16" w16cid:durableId="424614255">
    <w:abstractNumId w:val="17"/>
  </w:num>
  <w:num w:numId="17" w16cid:durableId="869076486">
    <w:abstractNumId w:val="10"/>
  </w:num>
  <w:num w:numId="18" w16cid:durableId="1588079237">
    <w:abstractNumId w:val="15"/>
  </w:num>
  <w:num w:numId="19" w16cid:durableId="141624001">
    <w:abstractNumId w:val="19"/>
  </w:num>
  <w:num w:numId="20" w16cid:durableId="673268075">
    <w:abstractNumId w:val="16"/>
  </w:num>
  <w:num w:numId="21" w16cid:durableId="116997449">
    <w:abstractNumId w:val="8"/>
  </w:num>
  <w:num w:numId="22" w16cid:durableId="1827891557">
    <w:abstractNumId w:val="7"/>
  </w:num>
  <w:num w:numId="23" w16cid:durableId="646394051">
    <w:abstractNumId w:val="5"/>
  </w:num>
  <w:num w:numId="24" w16cid:durableId="1642341092">
    <w:abstractNumId w:val="13"/>
  </w:num>
  <w:num w:numId="25" w16cid:durableId="478809808">
    <w:abstractNumId w:val="6"/>
  </w:num>
  <w:num w:numId="26" w16cid:durableId="1731266274">
    <w:abstractNumId w:val="14"/>
  </w:num>
  <w:num w:numId="27" w16cid:durableId="650868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hideSpellingErrors/>
  <w:hideGrammaticalErrors/>
  <w:proofState w:spelling="clean" w:grammar="clean"/>
  <w:attachedTemplate r:id="rId1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AA3"/>
    <w:rsid w:val="00013009"/>
    <w:rsid w:val="0001736C"/>
    <w:rsid w:val="000325D0"/>
    <w:rsid w:val="000340AE"/>
    <w:rsid w:val="0003632B"/>
    <w:rsid w:val="000401E3"/>
    <w:rsid w:val="00040AD9"/>
    <w:rsid w:val="00060F79"/>
    <w:rsid w:val="0006464E"/>
    <w:rsid w:val="000820CE"/>
    <w:rsid w:val="00087185"/>
    <w:rsid w:val="000A136D"/>
    <w:rsid w:val="000A35CE"/>
    <w:rsid w:val="000A57DD"/>
    <w:rsid w:val="000A7811"/>
    <w:rsid w:val="000B1E89"/>
    <w:rsid w:val="000B3485"/>
    <w:rsid w:val="000B4447"/>
    <w:rsid w:val="000C3877"/>
    <w:rsid w:val="000C69CD"/>
    <w:rsid w:val="000D5F4D"/>
    <w:rsid w:val="000E1882"/>
    <w:rsid w:val="000F6B8F"/>
    <w:rsid w:val="000F7700"/>
    <w:rsid w:val="0010779B"/>
    <w:rsid w:val="00114FD1"/>
    <w:rsid w:val="0011514A"/>
    <w:rsid w:val="00115501"/>
    <w:rsid w:val="00116431"/>
    <w:rsid w:val="001200F9"/>
    <w:rsid w:val="00133801"/>
    <w:rsid w:val="0013560F"/>
    <w:rsid w:val="00135AF4"/>
    <w:rsid w:val="00137F60"/>
    <w:rsid w:val="0014534C"/>
    <w:rsid w:val="001461B0"/>
    <w:rsid w:val="0015155A"/>
    <w:rsid w:val="00160153"/>
    <w:rsid w:val="00172448"/>
    <w:rsid w:val="00174571"/>
    <w:rsid w:val="00185F43"/>
    <w:rsid w:val="00194296"/>
    <w:rsid w:val="00197EE7"/>
    <w:rsid w:val="001B6FC3"/>
    <w:rsid w:val="001C0CE8"/>
    <w:rsid w:val="001C44B5"/>
    <w:rsid w:val="001C491F"/>
    <w:rsid w:val="001C4F78"/>
    <w:rsid w:val="001E127B"/>
    <w:rsid w:val="001F0A9A"/>
    <w:rsid w:val="001F577D"/>
    <w:rsid w:val="001F6CE7"/>
    <w:rsid w:val="00222DE3"/>
    <w:rsid w:val="002324A5"/>
    <w:rsid w:val="002358BA"/>
    <w:rsid w:val="00235E90"/>
    <w:rsid w:val="00242DF6"/>
    <w:rsid w:val="00252B80"/>
    <w:rsid w:val="002532AA"/>
    <w:rsid w:val="002603F9"/>
    <w:rsid w:val="002632FC"/>
    <w:rsid w:val="00287D09"/>
    <w:rsid w:val="00292787"/>
    <w:rsid w:val="00293FE5"/>
    <w:rsid w:val="00295972"/>
    <w:rsid w:val="002A07D9"/>
    <w:rsid w:val="002A1309"/>
    <w:rsid w:val="002B5020"/>
    <w:rsid w:val="002C0BE6"/>
    <w:rsid w:val="002C440D"/>
    <w:rsid w:val="002C6F86"/>
    <w:rsid w:val="002D4353"/>
    <w:rsid w:val="002D4B35"/>
    <w:rsid w:val="002E136A"/>
    <w:rsid w:val="002F1FC0"/>
    <w:rsid w:val="003058B5"/>
    <w:rsid w:val="0030780A"/>
    <w:rsid w:val="0031451D"/>
    <w:rsid w:val="00314B46"/>
    <w:rsid w:val="0033758B"/>
    <w:rsid w:val="00340181"/>
    <w:rsid w:val="00342895"/>
    <w:rsid w:val="00347461"/>
    <w:rsid w:val="00360A2D"/>
    <w:rsid w:val="00360FD4"/>
    <w:rsid w:val="00363911"/>
    <w:rsid w:val="00373515"/>
    <w:rsid w:val="00375975"/>
    <w:rsid w:val="00376ACB"/>
    <w:rsid w:val="00377E77"/>
    <w:rsid w:val="00377FF0"/>
    <w:rsid w:val="003862C1"/>
    <w:rsid w:val="003B3327"/>
    <w:rsid w:val="003B5B1E"/>
    <w:rsid w:val="003B7C6C"/>
    <w:rsid w:val="003D132F"/>
    <w:rsid w:val="003D5C38"/>
    <w:rsid w:val="003D637B"/>
    <w:rsid w:val="003E02AC"/>
    <w:rsid w:val="003E0F0B"/>
    <w:rsid w:val="003E2035"/>
    <w:rsid w:val="003F2684"/>
    <w:rsid w:val="00402F42"/>
    <w:rsid w:val="0040319F"/>
    <w:rsid w:val="00403B34"/>
    <w:rsid w:val="00405AE1"/>
    <w:rsid w:val="004210D7"/>
    <w:rsid w:val="00422431"/>
    <w:rsid w:val="00425686"/>
    <w:rsid w:val="00433B1B"/>
    <w:rsid w:val="00454B8E"/>
    <w:rsid w:val="00464D7F"/>
    <w:rsid w:val="00476F87"/>
    <w:rsid w:val="0048326C"/>
    <w:rsid w:val="00497B77"/>
    <w:rsid w:val="004B57A1"/>
    <w:rsid w:val="004D0C03"/>
    <w:rsid w:val="004D21AD"/>
    <w:rsid w:val="004E4E59"/>
    <w:rsid w:val="004F0315"/>
    <w:rsid w:val="00502187"/>
    <w:rsid w:val="00513CDF"/>
    <w:rsid w:val="00534DB3"/>
    <w:rsid w:val="00546FBF"/>
    <w:rsid w:val="005513E7"/>
    <w:rsid w:val="00560B38"/>
    <w:rsid w:val="00564964"/>
    <w:rsid w:val="00581030"/>
    <w:rsid w:val="00583C93"/>
    <w:rsid w:val="005969C0"/>
    <w:rsid w:val="00596CCC"/>
    <w:rsid w:val="00597AC0"/>
    <w:rsid w:val="005B4CC7"/>
    <w:rsid w:val="005B5432"/>
    <w:rsid w:val="005B55FB"/>
    <w:rsid w:val="005B7B55"/>
    <w:rsid w:val="005C3C33"/>
    <w:rsid w:val="005C4ED5"/>
    <w:rsid w:val="005C51B8"/>
    <w:rsid w:val="005D1FCD"/>
    <w:rsid w:val="005D36C8"/>
    <w:rsid w:val="005D4DEF"/>
    <w:rsid w:val="005E0E82"/>
    <w:rsid w:val="005E4634"/>
    <w:rsid w:val="006061CC"/>
    <w:rsid w:val="00615A54"/>
    <w:rsid w:val="00623C20"/>
    <w:rsid w:val="006325BF"/>
    <w:rsid w:val="006401A8"/>
    <w:rsid w:val="0065190E"/>
    <w:rsid w:val="006648C2"/>
    <w:rsid w:val="006846EC"/>
    <w:rsid w:val="00694DA7"/>
    <w:rsid w:val="006978B8"/>
    <w:rsid w:val="006A1E9D"/>
    <w:rsid w:val="006A5BAA"/>
    <w:rsid w:val="006A7735"/>
    <w:rsid w:val="006A7B36"/>
    <w:rsid w:val="006B1C5A"/>
    <w:rsid w:val="006C249A"/>
    <w:rsid w:val="006C4C85"/>
    <w:rsid w:val="006D1870"/>
    <w:rsid w:val="006E0C2F"/>
    <w:rsid w:val="00704782"/>
    <w:rsid w:val="00747691"/>
    <w:rsid w:val="00755D69"/>
    <w:rsid w:val="00760C16"/>
    <w:rsid w:val="00763531"/>
    <w:rsid w:val="00771F3B"/>
    <w:rsid w:val="007754BF"/>
    <w:rsid w:val="007770DD"/>
    <w:rsid w:val="007A7509"/>
    <w:rsid w:val="007A7DE0"/>
    <w:rsid w:val="007B086C"/>
    <w:rsid w:val="007B4924"/>
    <w:rsid w:val="007B5270"/>
    <w:rsid w:val="007B53BE"/>
    <w:rsid w:val="007C5FD4"/>
    <w:rsid w:val="007D0C9A"/>
    <w:rsid w:val="007D41B7"/>
    <w:rsid w:val="007D7099"/>
    <w:rsid w:val="007D73AE"/>
    <w:rsid w:val="007E22FE"/>
    <w:rsid w:val="007E435C"/>
    <w:rsid w:val="007E6268"/>
    <w:rsid w:val="007E6653"/>
    <w:rsid w:val="007F0BFE"/>
    <w:rsid w:val="008056F0"/>
    <w:rsid w:val="00807DCC"/>
    <w:rsid w:val="008115E1"/>
    <w:rsid w:val="008122A7"/>
    <w:rsid w:val="00813354"/>
    <w:rsid w:val="00817E23"/>
    <w:rsid w:val="00843EC4"/>
    <w:rsid w:val="00863C3D"/>
    <w:rsid w:val="008648B0"/>
    <w:rsid w:val="008662E1"/>
    <w:rsid w:val="00876AD2"/>
    <w:rsid w:val="00882233"/>
    <w:rsid w:val="008A2C01"/>
    <w:rsid w:val="008A4975"/>
    <w:rsid w:val="008B2A33"/>
    <w:rsid w:val="008B3621"/>
    <w:rsid w:val="008B466E"/>
    <w:rsid w:val="008B6368"/>
    <w:rsid w:val="008B6838"/>
    <w:rsid w:val="008C157A"/>
    <w:rsid w:val="008C32E5"/>
    <w:rsid w:val="008C6E52"/>
    <w:rsid w:val="008F354E"/>
    <w:rsid w:val="008F562C"/>
    <w:rsid w:val="008F6F75"/>
    <w:rsid w:val="009014CD"/>
    <w:rsid w:val="00903085"/>
    <w:rsid w:val="009243AA"/>
    <w:rsid w:val="00924F53"/>
    <w:rsid w:val="00943690"/>
    <w:rsid w:val="00955FAB"/>
    <w:rsid w:val="00973505"/>
    <w:rsid w:val="009A12F0"/>
    <w:rsid w:val="009B08D8"/>
    <w:rsid w:val="009C3F8E"/>
    <w:rsid w:val="009D187B"/>
    <w:rsid w:val="009D1988"/>
    <w:rsid w:val="009D1FDD"/>
    <w:rsid w:val="009D7979"/>
    <w:rsid w:val="009F3BCD"/>
    <w:rsid w:val="009F3C6C"/>
    <w:rsid w:val="009F4658"/>
    <w:rsid w:val="00A3762E"/>
    <w:rsid w:val="00A44772"/>
    <w:rsid w:val="00A66068"/>
    <w:rsid w:val="00A80368"/>
    <w:rsid w:val="00A816E9"/>
    <w:rsid w:val="00A83F17"/>
    <w:rsid w:val="00A96110"/>
    <w:rsid w:val="00AA70E1"/>
    <w:rsid w:val="00AB04E6"/>
    <w:rsid w:val="00AC08CA"/>
    <w:rsid w:val="00AD3B9A"/>
    <w:rsid w:val="00AE577F"/>
    <w:rsid w:val="00AE78C5"/>
    <w:rsid w:val="00B117F3"/>
    <w:rsid w:val="00B24964"/>
    <w:rsid w:val="00B3386D"/>
    <w:rsid w:val="00B358D9"/>
    <w:rsid w:val="00B47FD7"/>
    <w:rsid w:val="00B50C9C"/>
    <w:rsid w:val="00B516A1"/>
    <w:rsid w:val="00B65D50"/>
    <w:rsid w:val="00B66A04"/>
    <w:rsid w:val="00B830DF"/>
    <w:rsid w:val="00B85C87"/>
    <w:rsid w:val="00B85DA7"/>
    <w:rsid w:val="00B86CFF"/>
    <w:rsid w:val="00B928CA"/>
    <w:rsid w:val="00B95FBD"/>
    <w:rsid w:val="00BA402B"/>
    <w:rsid w:val="00BA59A0"/>
    <w:rsid w:val="00BA6D6E"/>
    <w:rsid w:val="00BB376F"/>
    <w:rsid w:val="00BB3952"/>
    <w:rsid w:val="00BC6C8D"/>
    <w:rsid w:val="00BC7DB3"/>
    <w:rsid w:val="00BD31C4"/>
    <w:rsid w:val="00BD3AE6"/>
    <w:rsid w:val="00BE393A"/>
    <w:rsid w:val="00BE4A9D"/>
    <w:rsid w:val="00BF0AA3"/>
    <w:rsid w:val="00BF0ED5"/>
    <w:rsid w:val="00BF3AEB"/>
    <w:rsid w:val="00BF58F6"/>
    <w:rsid w:val="00BF75EF"/>
    <w:rsid w:val="00C0616F"/>
    <w:rsid w:val="00C135AA"/>
    <w:rsid w:val="00C273B8"/>
    <w:rsid w:val="00C326A9"/>
    <w:rsid w:val="00C36042"/>
    <w:rsid w:val="00C45481"/>
    <w:rsid w:val="00C469EA"/>
    <w:rsid w:val="00C549D7"/>
    <w:rsid w:val="00C567A5"/>
    <w:rsid w:val="00C62922"/>
    <w:rsid w:val="00C638DA"/>
    <w:rsid w:val="00C664C9"/>
    <w:rsid w:val="00C717B2"/>
    <w:rsid w:val="00C72119"/>
    <w:rsid w:val="00C73A38"/>
    <w:rsid w:val="00C8561E"/>
    <w:rsid w:val="00C9096F"/>
    <w:rsid w:val="00C975DB"/>
    <w:rsid w:val="00CC3FDF"/>
    <w:rsid w:val="00CD0DB1"/>
    <w:rsid w:val="00CD2557"/>
    <w:rsid w:val="00CD3E08"/>
    <w:rsid w:val="00CE0332"/>
    <w:rsid w:val="00CE1DDF"/>
    <w:rsid w:val="00CE2E89"/>
    <w:rsid w:val="00CE31AA"/>
    <w:rsid w:val="00CE3C8D"/>
    <w:rsid w:val="00CE3E14"/>
    <w:rsid w:val="00CE6942"/>
    <w:rsid w:val="00CF27DD"/>
    <w:rsid w:val="00D03A9D"/>
    <w:rsid w:val="00D0462E"/>
    <w:rsid w:val="00D0765A"/>
    <w:rsid w:val="00D22B2B"/>
    <w:rsid w:val="00D3569C"/>
    <w:rsid w:val="00D45D15"/>
    <w:rsid w:val="00D476D7"/>
    <w:rsid w:val="00D515F2"/>
    <w:rsid w:val="00D51FA0"/>
    <w:rsid w:val="00D6767F"/>
    <w:rsid w:val="00D864E2"/>
    <w:rsid w:val="00D872B3"/>
    <w:rsid w:val="00D90A2B"/>
    <w:rsid w:val="00DA0FC2"/>
    <w:rsid w:val="00DA11D1"/>
    <w:rsid w:val="00DB0BD2"/>
    <w:rsid w:val="00DC3A1D"/>
    <w:rsid w:val="00DC4704"/>
    <w:rsid w:val="00DC7359"/>
    <w:rsid w:val="00DE2996"/>
    <w:rsid w:val="00DE47A9"/>
    <w:rsid w:val="00E01075"/>
    <w:rsid w:val="00E0368D"/>
    <w:rsid w:val="00E05712"/>
    <w:rsid w:val="00E06F79"/>
    <w:rsid w:val="00E11423"/>
    <w:rsid w:val="00E13040"/>
    <w:rsid w:val="00E22A6C"/>
    <w:rsid w:val="00E27FF2"/>
    <w:rsid w:val="00E3089C"/>
    <w:rsid w:val="00E356D7"/>
    <w:rsid w:val="00E4142E"/>
    <w:rsid w:val="00E8238D"/>
    <w:rsid w:val="00E9023E"/>
    <w:rsid w:val="00EA09C5"/>
    <w:rsid w:val="00EA4C8B"/>
    <w:rsid w:val="00ED5D8C"/>
    <w:rsid w:val="00EE2D04"/>
    <w:rsid w:val="00EE3C12"/>
    <w:rsid w:val="00EF2D95"/>
    <w:rsid w:val="00EF4F5B"/>
    <w:rsid w:val="00EF5238"/>
    <w:rsid w:val="00EF582C"/>
    <w:rsid w:val="00EF593F"/>
    <w:rsid w:val="00F156E0"/>
    <w:rsid w:val="00F27D11"/>
    <w:rsid w:val="00F370F3"/>
    <w:rsid w:val="00F6421F"/>
    <w:rsid w:val="00F64537"/>
    <w:rsid w:val="00F75426"/>
    <w:rsid w:val="00F9031B"/>
    <w:rsid w:val="00FA010E"/>
    <w:rsid w:val="00FA43D2"/>
    <w:rsid w:val="00FB225E"/>
    <w:rsid w:val="00FB3CDF"/>
    <w:rsid w:val="00FB6538"/>
    <w:rsid w:val="00FB6EDB"/>
    <w:rsid w:val="00FC4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F133E"/>
  <w15:docId w15:val="{C815223B-CDB9-4895-A052-C8FE4F93F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39A5B7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39A5B7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SectionHeading">
    <w:name w:val="Section Heading"/>
    <w:basedOn w:val="Normal"/>
    <w:next w:val="Normal"/>
    <w:uiPriority w:val="1"/>
    <w:qFormat/>
    <w:pPr>
      <w:spacing w:before="500" w:after="100"/>
    </w:pPr>
    <w:rPr>
      <w:rFonts w:asciiTheme="majorHAnsi" w:eastAsiaTheme="majorEastAsia" w:hAnsiTheme="majorHAnsi" w:cstheme="majorBidi"/>
      <w:b/>
      <w:bCs/>
      <w:color w:val="39A5B7" w:themeColor="accent1"/>
      <w:sz w:val="24"/>
    </w:r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spacing w:after="80"/>
    </w:pPr>
  </w:style>
  <w:style w:type="paragraph" w:customStyle="1" w:styleId="Subsection">
    <w:name w:val="Subsection"/>
    <w:basedOn w:val="Normal"/>
    <w:uiPriority w:val="1"/>
    <w:qFormat/>
    <w:pPr>
      <w:spacing w:before="280" w:after="120"/>
    </w:pPr>
    <w:rPr>
      <w:b/>
      <w:bCs/>
      <w:caps/>
      <w:color w:val="262626" w:themeColor="text1" w:themeTint="D9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  <w:jc w:val="right"/>
    </w:pPr>
    <w:rPr>
      <w:color w:val="39A5B7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39A5B7" w:themeColor="accent1"/>
    </w:rPr>
  </w:style>
  <w:style w:type="paragraph" w:styleId="Date">
    <w:name w:val="Date"/>
    <w:basedOn w:val="Normal"/>
    <w:next w:val="Normal"/>
    <w:link w:val="DateChar"/>
    <w:uiPriority w:val="1"/>
    <w:unhideWhenUsed/>
    <w:qFormat/>
    <w:pPr>
      <w:spacing w:before="720"/>
      <w:contextualSpacing/>
    </w:pPr>
    <w:rPr>
      <w:b/>
      <w:bCs/>
      <w:color w:val="0D0D0D" w:themeColor="text1" w:themeTint="F2"/>
    </w:rPr>
  </w:style>
  <w:style w:type="character" w:customStyle="1" w:styleId="DateChar">
    <w:name w:val="Date Char"/>
    <w:basedOn w:val="DefaultParagraphFont"/>
    <w:link w:val="Date"/>
    <w:uiPriority w:val="1"/>
    <w:rPr>
      <w:b/>
      <w:bCs/>
      <w:color w:val="0D0D0D" w:themeColor="text1" w:themeTint="F2"/>
    </w:rPr>
  </w:style>
  <w:style w:type="paragraph" w:customStyle="1" w:styleId="Address">
    <w:name w:val="Address"/>
    <w:basedOn w:val="Normal"/>
    <w:uiPriority w:val="1"/>
    <w:qFormat/>
    <w:pPr>
      <w:spacing w:line="336" w:lineRule="auto"/>
      <w:contextualSpacing/>
    </w:pPr>
  </w:style>
  <w:style w:type="paragraph" w:styleId="Salutation">
    <w:name w:val="Salutation"/>
    <w:basedOn w:val="Normal"/>
    <w:next w:val="Normal"/>
    <w:link w:val="SalutationChar"/>
    <w:uiPriority w:val="2"/>
    <w:unhideWhenUsed/>
    <w:qFormat/>
    <w:pPr>
      <w:spacing w:before="800" w:after="180"/>
    </w:pPr>
    <w:rPr>
      <w:b/>
      <w:bCs/>
      <w:color w:val="0D0D0D" w:themeColor="text1" w:themeTint="F2"/>
    </w:rPr>
  </w:style>
  <w:style w:type="character" w:customStyle="1" w:styleId="SalutationChar">
    <w:name w:val="Salutation Char"/>
    <w:basedOn w:val="DefaultParagraphFont"/>
    <w:link w:val="Salutation"/>
    <w:uiPriority w:val="2"/>
    <w:rPr>
      <w:b/>
      <w:bCs/>
      <w:color w:val="0D0D0D" w:themeColor="text1" w:themeTint="F2"/>
    </w:rPr>
  </w:style>
  <w:style w:type="paragraph" w:styleId="Closing">
    <w:name w:val="Closing"/>
    <w:basedOn w:val="Normal"/>
    <w:next w:val="Signature"/>
    <w:link w:val="ClosingChar"/>
    <w:uiPriority w:val="2"/>
    <w:unhideWhenUsed/>
    <w:qFormat/>
    <w:pPr>
      <w:spacing w:before="720" w:after="0"/>
    </w:pPr>
    <w:rPr>
      <w:b/>
      <w:bCs/>
      <w:color w:val="0D0D0D" w:themeColor="text1" w:themeTint="F2"/>
    </w:rPr>
  </w:style>
  <w:style w:type="character" w:customStyle="1" w:styleId="ClosingChar">
    <w:name w:val="Closing Char"/>
    <w:basedOn w:val="DefaultParagraphFont"/>
    <w:link w:val="Closing"/>
    <w:uiPriority w:val="2"/>
    <w:rPr>
      <w:b/>
      <w:bCs/>
      <w:color w:val="0D0D0D" w:themeColor="text1" w:themeTint="F2"/>
    </w:rPr>
  </w:style>
  <w:style w:type="paragraph" w:styleId="Signature">
    <w:name w:val="Signature"/>
    <w:basedOn w:val="Normal"/>
    <w:link w:val="SignatureChar"/>
    <w:uiPriority w:val="2"/>
    <w:unhideWhenUsed/>
    <w:qFormat/>
    <w:pPr>
      <w:spacing w:before="1080"/>
      <w:contextualSpacing/>
    </w:pPr>
    <w:rPr>
      <w:b/>
      <w:bCs/>
      <w:color w:val="0D0D0D" w:themeColor="text1" w:themeTint="F2"/>
    </w:rPr>
  </w:style>
  <w:style w:type="character" w:customStyle="1" w:styleId="SignatureChar">
    <w:name w:val="Signature Char"/>
    <w:basedOn w:val="DefaultParagraphFont"/>
    <w:link w:val="Signature"/>
    <w:uiPriority w:val="2"/>
    <w:rPr>
      <w:b/>
      <w:bCs/>
      <w:color w:val="0D0D0D" w:themeColor="text1" w:themeTint="F2"/>
    </w:rPr>
  </w:style>
  <w:style w:type="paragraph" w:styleId="ListParagraph">
    <w:name w:val="List Paragraph"/>
    <w:basedOn w:val="Normal"/>
    <w:uiPriority w:val="34"/>
    <w:unhideWhenUsed/>
    <w:qFormat/>
    <w:rsid w:val="008B683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F0AA3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AA3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5D1FCD"/>
    <w:pPr>
      <w:spacing w:after="0"/>
    </w:pPr>
  </w:style>
  <w:style w:type="paragraph" w:customStyle="1" w:styleId="sectionheading0">
    <w:name w:val="sectionheading"/>
    <w:basedOn w:val="Normal"/>
    <w:rsid w:val="004210D7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sz w:val="24"/>
      <w:szCs w:val="24"/>
      <w:lang w:eastAsia="en-US"/>
    </w:rPr>
  </w:style>
  <w:style w:type="paragraph" w:customStyle="1" w:styleId="p1">
    <w:name w:val="p1"/>
    <w:basedOn w:val="Normal"/>
    <w:rsid w:val="004210D7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character" w:styleId="Hyperlink">
    <w:name w:val="Hyperlink"/>
    <w:basedOn w:val="DefaultParagraphFont"/>
    <w:uiPriority w:val="99"/>
    <w:unhideWhenUsed/>
    <w:rsid w:val="00342895"/>
    <w:rPr>
      <w:color w:val="39A5B7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2895"/>
    <w:rPr>
      <w:color w:val="605E5C"/>
      <w:shd w:val="clear" w:color="auto" w:fill="E1DFDD"/>
    </w:rPr>
  </w:style>
  <w:style w:type="paragraph" w:customStyle="1" w:styleId="p2">
    <w:name w:val="p2"/>
    <w:basedOn w:val="Normal"/>
    <w:rsid w:val="00E4142E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363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ravis\Catagories\SkyDrive\Documents\Resume%20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59B93A1272F4DD6A6B53056DB9B51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F7383E-98D6-4356-9ABC-E7392C29A3E6}"/>
      </w:docPartPr>
      <w:docPartBody>
        <w:p w:rsidR="000D159E" w:rsidRDefault="006311CF">
          <w:pPr>
            <w:pStyle w:val="A59B93A1272F4DD6A6B53056DB9B5168"/>
          </w:pPr>
          <w:r>
            <w:t>[Your Name]</w:t>
          </w:r>
        </w:p>
      </w:docPartBody>
    </w:docPart>
    <w:docPart>
      <w:docPartPr>
        <w:name w:val="F78E6B5E5F2D4C8BA5F27F3140C769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8A440E-85C4-4092-A1A6-6DDE5DFD0836}"/>
      </w:docPartPr>
      <w:docPartBody>
        <w:p w:rsidR="000D159E" w:rsidRDefault="006311CF">
          <w:pPr>
            <w:pStyle w:val="F78E6B5E5F2D4C8BA5F27F3140C769A6"/>
          </w:pPr>
          <w:r>
            <w:t>[Telephone]</w:t>
          </w:r>
        </w:p>
      </w:docPartBody>
    </w:docPart>
    <w:docPart>
      <w:docPartPr>
        <w:name w:val="61B4264AF04942A6844FA7EB37E055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A23CEB-BA5E-4D47-94EC-3A3D350B4958}"/>
      </w:docPartPr>
      <w:docPartBody>
        <w:p w:rsidR="000D159E" w:rsidRDefault="006311CF">
          <w:pPr>
            <w:pStyle w:val="61B4264AF04942A6844FA7EB37E05549"/>
          </w:pPr>
          <w:r>
            <w:t>[Email]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311CF"/>
    <w:rsid w:val="000D159E"/>
    <w:rsid w:val="00121F14"/>
    <w:rsid w:val="00165072"/>
    <w:rsid w:val="001B342C"/>
    <w:rsid w:val="001D3BF9"/>
    <w:rsid w:val="0031451D"/>
    <w:rsid w:val="003A4CEB"/>
    <w:rsid w:val="003E6AB5"/>
    <w:rsid w:val="00412632"/>
    <w:rsid w:val="00472ED9"/>
    <w:rsid w:val="006311CF"/>
    <w:rsid w:val="006512E6"/>
    <w:rsid w:val="008B7663"/>
    <w:rsid w:val="008C729D"/>
    <w:rsid w:val="009C5626"/>
    <w:rsid w:val="009D3117"/>
    <w:rsid w:val="009E52D9"/>
    <w:rsid w:val="00A3549A"/>
    <w:rsid w:val="00AD7E06"/>
    <w:rsid w:val="00E221F4"/>
    <w:rsid w:val="00E7369C"/>
    <w:rsid w:val="00F04529"/>
    <w:rsid w:val="00F2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59B93A1272F4DD6A6B53056DB9B5168">
    <w:name w:val="A59B93A1272F4DD6A6B53056DB9B5168"/>
  </w:style>
  <w:style w:type="paragraph" w:customStyle="1" w:styleId="F78E6B5E5F2D4C8BA5F27F3140C769A6">
    <w:name w:val="F78E6B5E5F2D4C8BA5F27F3140C769A6"/>
  </w:style>
  <w:style w:type="paragraph" w:customStyle="1" w:styleId="61B4264AF04942A6844FA7EB37E05549">
    <w:name w:val="61B4264AF04942A6844FA7EB37E05549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23211 112th St E Buckley WA 98321</CompanyAddress>
  <CompanyPhone>503-298-8183</CompanyPhone>
  <CompanyFax/>
  <CompanyEmail>TravisTruax96@gmail.com</CompanyEmail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5431C3B-1C29-4CFE-8693-96D0EE28630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C:\Users\Travis\Catagories\SkyDrive\Documents\Resume 2.dotx</Template>
  <TotalTime>71</TotalTime>
  <Pages>2</Pages>
  <Words>822</Words>
  <Characters>4946</Characters>
  <Application>Microsoft Office Word</Application>
  <DocSecurity>0</DocSecurity>
  <Lines>85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Travis Truax</dc:creator>
  <cp:keywords/>
  <cp:lastModifiedBy>Travis Truax</cp:lastModifiedBy>
  <cp:revision>3</cp:revision>
  <cp:lastPrinted>2019-11-14T06:59:00Z</cp:lastPrinted>
  <dcterms:created xsi:type="dcterms:W3CDTF">2026-04-30T14:19:00Z</dcterms:created>
  <dcterms:modified xsi:type="dcterms:W3CDTF">2026-04-30T16:13:00Z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TC029188809991</vt:lpwstr>
  </property>
</Properties>
</file>